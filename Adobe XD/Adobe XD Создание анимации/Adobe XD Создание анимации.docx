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0E3688" w14:textId="6C1E967A" w:rsidR="005917A3" w:rsidRPr="00B5666D" w:rsidRDefault="006A56A5" w:rsidP="00181427">
      <w:pPr>
        <w:pStyle w:val="1"/>
        <w:jc w:val="both"/>
      </w:pPr>
      <w:r>
        <w:t xml:space="preserve">Разработка </w:t>
      </w:r>
      <w:r w:rsidR="00E93386">
        <w:t>анимации</w:t>
      </w:r>
      <w:r w:rsidR="007D6530">
        <w:t xml:space="preserve"> появления </w:t>
      </w:r>
      <w:proofErr w:type="spellStart"/>
      <w:r w:rsidR="007D6530">
        <w:rPr>
          <w:lang w:val="en-US"/>
        </w:rPr>
        <w:t>textBox</w:t>
      </w:r>
      <w:proofErr w:type="spellEnd"/>
      <w:r w:rsidR="007D6530" w:rsidRPr="007D6530">
        <w:t xml:space="preserve"> (</w:t>
      </w:r>
      <w:proofErr w:type="spellStart"/>
      <w:r w:rsidR="007D6530">
        <w:rPr>
          <w:lang w:val="en-US"/>
        </w:rPr>
        <w:t>textField</w:t>
      </w:r>
      <w:proofErr w:type="spellEnd"/>
      <w:r w:rsidR="007D6530" w:rsidRPr="007D6530">
        <w:t xml:space="preserve">, </w:t>
      </w:r>
      <w:r w:rsidR="007D6530">
        <w:rPr>
          <w:lang w:val="en-US"/>
        </w:rPr>
        <w:t>editView</w:t>
      </w:r>
      <w:r w:rsidR="007D6530" w:rsidRPr="007D6530">
        <w:t>)</w:t>
      </w:r>
      <w:r w:rsidR="008351B1">
        <w:t xml:space="preserve"> приложения </w:t>
      </w:r>
      <w:r>
        <w:t xml:space="preserve">в </w:t>
      </w:r>
      <w:r w:rsidR="00BA4B8F">
        <w:rPr>
          <w:lang w:val="en-US"/>
        </w:rPr>
        <w:t>Adobe</w:t>
      </w:r>
      <w:r w:rsidR="00BA4B8F" w:rsidRPr="003647CF">
        <w:t xml:space="preserve"> </w:t>
      </w:r>
      <w:r w:rsidR="00BA4B8F">
        <w:rPr>
          <w:lang w:val="en-US"/>
        </w:rPr>
        <w:t>XD</w:t>
      </w:r>
    </w:p>
    <w:p w14:paraId="2F4EC444" w14:textId="77777777" w:rsidR="005917A3" w:rsidRPr="008B6A05" w:rsidRDefault="00FD4DFA" w:rsidP="00877964">
      <w:pPr>
        <w:pStyle w:val="ac"/>
        <w:jc w:val="both"/>
        <w:rPr>
          <w:rFonts w:ascii="Arial" w:hAnsi="Arial" w:cs="Arial"/>
        </w:rPr>
      </w:pPr>
      <w:r w:rsidRPr="008B6A05">
        <w:rPr>
          <w:rFonts w:ascii="Arial" w:hAnsi="Arial" w:cs="Arial"/>
        </w:rPr>
        <w:t>Кузнецов К.А.</w:t>
      </w:r>
    </w:p>
    <w:p w14:paraId="771AB59F" w14:textId="1CF6B362" w:rsidR="00B5666D" w:rsidRPr="00B5666D" w:rsidRDefault="00E0638C" w:rsidP="00B5666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lang w:eastAsia="ru-RU" w:bidi="ar-SA"/>
        </w:rPr>
      </w:pPr>
      <w:r>
        <w:rPr>
          <w:rFonts w:ascii="Times New Roman" w:eastAsia="Times New Roman" w:hAnsi="Times New Roman" w:cs="Times New Roman"/>
          <w:noProof/>
          <w:color w:val="auto"/>
          <w:lang w:eastAsia="ru-RU" w:bidi="ar-SA"/>
        </w:rPr>
        <w:drawing>
          <wp:inline distT="0" distB="0" distL="0" distR="0" wp14:anchorId="3F4C6DF9" wp14:editId="4F87389C">
            <wp:extent cx="5860415" cy="4105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11-02 at 3.07.1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3BC4" w14:textId="2EC68927" w:rsidR="005917A3" w:rsidRPr="00025E68" w:rsidRDefault="00EC53B6" w:rsidP="008B6A05">
      <w:pPr>
        <w:ind w:firstLine="709"/>
        <w:jc w:val="center"/>
        <w:rPr>
          <w:rFonts w:ascii="Arial" w:hAnsi="Arial" w:cs="Arial"/>
        </w:rPr>
      </w:pPr>
    </w:p>
    <w:p w14:paraId="651DD0F3" w14:textId="77777777" w:rsidR="004E2398" w:rsidRPr="00231840" w:rsidRDefault="004E2398" w:rsidP="008B6A05">
      <w:pPr>
        <w:pStyle w:val="1"/>
        <w:ind w:firstLine="709"/>
        <w:jc w:val="both"/>
        <w:rPr>
          <w:rFonts w:ascii="Arial" w:hAnsi="Arial" w:cs="Arial"/>
          <w:sz w:val="24"/>
          <w:szCs w:val="24"/>
        </w:rPr>
      </w:pPr>
      <w:r w:rsidRPr="00231840">
        <w:rPr>
          <w:rFonts w:ascii="Arial" w:hAnsi="Arial" w:cs="Arial"/>
          <w:sz w:val="24"/>
          <w:szCs w:val="24"/>
        </w:rPr>
        <w:t>Исходные данные</w:t>
      </w:r>
    </w:p>
    <w:p w14:paraId="43E5F922" w14:textId="77777777" w:rsidR="004E2398" w:rsidRPr="008B6A05" w:rsidRDefault="004E2398" w:rsidP="008B6A05">
      <w:pPr>
        <w:ind w:firstLine="709"/>
        <w:jc w:val="both"/>
        <w:rPr>
          <w:rFonts w:ascii="Arial" w:hAnsi="Arial" w:cs="Arial"/>
        </w:rPr>
      </w:pPr>
      <w:r w:rsidRPr="008B6A05">
        <w:rPr>
          <w:rFonts w:ascii="Arial" w:hAnsi="Arial" w:cs="Arial"/>
        </w:rPr>
        <w:t>В данной работе использовалось следующее программное обеспечение:</w:t>
      </w:r>
    </w:p>
    <w:p w14:paraId="689354AE" w14:textId="77777777" w:rsidR="004E2398" w:rsidRPr="008B6A05" w:rsidRDefault="004E2398" w:rsidP="008B6A05">
      <w:pPr>
        <w:pStyle w:val="a"/>
        <w:ind w:firstLine="709"/>
        <w:jc w:val="both"/>
        <w:rPr>
          <w:rFonts w:ascii="Arial" w:hAnsi="Arial" w:cs="Arial"/>
        </w:rPr>
      </w:pPr>
      <w:r w:rsidRPr="008B6A05">
        <w:rPr>
          <w:rFonts w:ascii="Arial" w:hAnsi="Arial" w:cs="Arial"/>
          <w:lang w:val="en-US"/>
        </w:rPr>
        <w:t>MacOS Catalina</w:t>
      </w:r>
    </w:p>
    <w:p w14:paraId="7724946A" w14:textId="3AE0F8F5" w:rsidR="004E2398" w:rsidRPr="008B6A05" w:rsidRDefault="00BA4B8F" w:rsidP="008B6A05">
      <w:pPr>
        <w:pStyle w:val="a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>Adobe XD 3.4</w:t>
      </w:r>
    </w:p>
    <w:p w14:paraId="7FA27A42" w14:textId="77777777" w:rsidR="009E31C7" w:rsidRPr="008B6A05" w:rsidRDefault="009E31C7" w:rsidP="008B6A05">
      <w:pPr>
        <w:ind w:firstLine="709"/>
        <w:jc w:val="both"/>
        <w:rPr>
          <w:rFonts w:ascii="Arial" w:eastAsiaTheme="majorEastAsia" w:hAnsi="Arial" w:cs="Arial"/>
        </w:rPr>
      </w:pPr>
      <w:r w:rsidRPr="008B6A05">
        <w:rPr>
          <w:rFonts w:ascii="Arial" w:hAnsi="Arial" w:cs="Arial"/>
        </w:rPr>
        <w:br w:type="page"/>
      </w:r>
    </w:p>
    <w:p w14:paraId="220C9F05" w14:textId="06080A76" w:rsidR="00A64C98" w:rsidRPr="008B6A05" w:rsidRDefault="00A64C98" w:rsidP="008B6A05">
      <w:pPr>
        <w:spacing w:after="0" w:line="240" w:lineRule="auto"/>
        <w:ind w:left="1429" w:firstLine="709"/>
        <w:jc w:val="both"/>
        <w:textAlignment w:val="baseline"/>
        <w:rPr>
          <w:rFonts w:ascii="Arial" w:eastAsia="Times New Roman" w:hAnsi="Arial" w:cs="Arial"/>
          <w:color w:val="000000"/>
          <w:lang w:val="en-US" w:eastAsia="en-US" w:bidi="ar-SA"/>
        </w:rPr>
      </w:pPr>
    </w:p>
    <w:p w14:paraId="6D723BAB" w14:textId="3E324BCC" w:rsidR="00BA4B8F" w:rsidRPr="00BA4B8F" w:rsidRDefault="00BA4B8F" w:rsidP="002B574E">
      <w:pPr>
        <w:pStyle w:val="1"/>
        <w:rPr>
          <w:lang w:val="en-US" w:eastAsia="en-US" w:bidi="ar-SA"/>
        </w:rPr>
      </w:pPr>
      <w:r>
        <w:rPr>
          <w:lang w:eastAsia="en-US" w:bidi="ar-SA"/>
        </w:rPr>
        <w:t xml:space="preserve">Установка </w:t>
      </w:r>
      <w:r>
        <w:rPr>
          <w:lang w:val="en-US" w:eastAsia="en-US" w:bidi="ar-SA"/>
        </w:rPr>
        <w:t xml:space="preserve">Adobe XD </w:t>
      </w:r>
    </w:p>
    <w:p w14:paraId="6104300D" w14:textId="08D1246A" w:rsidR="002B574E" w:rsidRDefault="0040617D" w:rsidP="002B574E">
      <w:pPr>
        <w:numPr>
          <w:ilvl w:val="0"/>
          <w:numId w:val="20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color w:val="000000"/>
          <w:lang w:eastAsia="en-US" w:bidi="ar-SA"/>
        </w:rPr>
        <w:t xml:space="preserve">Откройте программу </w:t>
      </w:r>
      <w:r>
        <w:rPr>
          <w:rFonts w:ascii="Arial" w:eastAsia="Times New Roman" w:hAnsi="Arial" w:cs="Arial"/>
          <w:color w:val="000000"/>
          <w:lang w:val="en-US" w:eastAsia="en-US" w:bidi="ar-SA"/>
        </w:rPr>
        <w:t>Adobe</w:t>
      </w:r>
      <w:r w:rsidRPr="0040617D">
        <w:rPr>
          <w:rFonts w:ascii="Arial" w:eastAsia="Times New Roman" w:hAnsi="Arial" w:cs="Arial"/>
          <w:color w:val="000000"/>
          <w:lang w:eastAsia="en-US" w:bidi="ar-SA"/>
        </w:rPr>
        <w:t xml:space="preserve"> </w:t>
      </w:r>
      <w:r>
        <w:rPr>
          <w:rFonts w:ascii="Arial" w:eastAsia="Times New Roman" w:hAnsi="Arial" w:cs="Arial"/>
          <w:color w:val="000000"/>
          <w:lang w:val="en-US" w:eastAsia="en-US" w:bidi="ar-SA"/>
        </w:rPr>
        <w:t>XD</w:t>
      </w:r>
      <w:r>
        <w:rPr>
          <w:rFonts w:ascii="Arial" w:eastAsia="Times New Roman" w:hAnsi="Arial" w:cs="Arial"/>
          <w:color w:val="000000"/>
          <w:lang w:eastAsia="en-US" w:bidi="ar-SA"/>
        </w:rPr>
        <w:t xml:space="preserve"> и откройте шаблоны смартфоном нажав на стрелочку</w:t>
      </w:r>
    </w:p>
    <w:p w14:paraId="2D8E0419" w14:textId="4107EFFD" w:rsidR="0040617D" w:rsidRDefault="0040617D" w:rsidP="0040617D">
      <w:pPr>
        <w:spacing w:after="0" w:line="360" w:lineRule="auto"/>
        <w:jc w:val="center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noProof/>
          <w:color w:val="000000"/>
          <w:lang w:eastAsia="en-US" w:bidi="ar-SA"/>
        </w:rPr>
        <w:drawing>
          <wp:inline distT="0" distB="0" distL="0" distR="0" wp14:anchorId="73D4D165" wp14:editId="3671A65C">
            <wp:extent cx="4216440" cy="2826646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692" cy="284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9CB4" w14:textId="6AD03BB0" w:rsidR="0040617D" w:rsidRDefault="001D4697" w:rsidP="002B574E">
      <w:pPr>
        <w:numPr>
          <w:ilvl w:val="0"/>
          <w:numId w:val="20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color w:val="000000"/>
          <w:lang w:eastAsia="en-US" w:bidi="ar-SA"/>
        </w:rPr>
        <w:t xml:space="preserve">В открывшемся списке выберите </w:t>
      </w:r>
      <w:r>
        <w:rPr>
          <w:rFonts w:ascii="Arial" w:eastAsia="Times New Roman" w:hAnsi="Arial" w:cs="Arial"/>
          <w:color w:val="000000"/>
          <w:lang w:val="en-US" w:eastAsia="en-US" w:bidi="ar-SA"/>
        </w:rPr>
        <w:t>iPhone</w:t>
      </w:r>
      <w:r w:rsidRPr="001D4697">
        <w:rPr>
          <w:rFonts w:ascii="Arial" w:eastAsia="Times New Roman" w:hAnsi="Arial" w:cs="Arial"/>
          <w:color w:val="000000"/>
          <w:lang w:eastAsia="en-US" w:bidi="ar-SA"/>
        </w:rPr>
        <w:t xml:space="preserve"> </w:t>
      </w:r>
      <w:r w:rsidR="007E4493" w:rsidRPr="007E4493">
        <w:rPr>
          <w:rFonts w:ascii="Arial" w:eastAsia="Times New Roman" w:hAnsi="Arial" w:cs="Arial"/>
          <w:color w:val="000000"/>
          <w:lang w:eastAsia="en-US" w:bidi="ar-SA"/>
        </w:rPr>
        <w:t xml:space="preserve">6, 7, 8 (375 </w:t>
      </w:r>
      <w:r w:rsidR="007E4493">
        <w:rPr>
          <w:rFonts w:ascii="Arial" w:eastAsia="Times New Roman" w:hAnsi="Arial" w:cs="Arial"/>
          <w:color w:val="000000"/>
          <w:lang w:val="en-US" w:eastAsia="en-US" w:bidi="ar-SA"/>
        </w:rPr>
        <w:t>x</w:t>
      </w:r>
      <w:r w:rsidR="007E4493" w:rsidRPr="007E4493">
        <w:rPr>
          <w:rFonts w:ascii="Arial" w:eastAsia="Times New Roman" w:hAnsi="Arial" w:cs="Arial"/>
          <w:color w:val="000000"/>
          <w:lang w:eastAsia="en-US" w:bidi="ar-SA"/>
        </w:rPr>
        <w:t xml:space="preserve"> 667)</w:t>
      </w:r>
    </w:p>
    <w:p w14:paraId="31D35392" w14:textId="30DB108F" w:rsidR="00545EF2" w:rsidRPr="00545EF2" w:rsidRDefault="00126730" w:rsidP="00126730">
      <w:pPr>
        <w:spacing w:after="0" w:line="360" w:lineRule="auto"/>
        <w:jc w:val="center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noProof/>
          <w:color w:val="000000"/>
          <w:lang w:eastAsia="en-US" w:bidi="ar-SA"/>
        </w:rPr>
        <w:drawing>
          <wp:inline distT="0" distB="0" distL="0" distR="0" wp14:anchorId="16C3BCA1" wp14:editId="4DCC4760">
            <wp:extent cx="3233947" cy="2433607"/>
            <wp:effectExtent l="0" t="0" r="508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560" cy="243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1AE6" w14:textId="1F8AB56F" w:rsidR="00545EF2" w:rsidRPr="005222EB" w:rsidRDefault="005222EB" w:rsidP="002B574E">
      <w:pPr>
        <w:numPr>
          <w:ilvl w:val="0"/>
          <w:numId w:val="20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color w:val="000000"/>
          <w:lang w:eastAsia="en-US" w:bidi="ar-SA"/>
        </w:rPr>
        <w:t xml:space="preserve">В открывшемся окне сделайте двойной клик на надписи </w:t>
      </w:r>
      <w:r>
        <w:rPr>
          <w:rFonts w:ascii="Arial" w:eastAsia="Times New Roman" w:hAnsi="Arial" w:cs="Arial"/>
          <w:color w:val="000000"/>
          <w:lang w:val="en-US" w:eastAsia="en-US" w:bidi="ar-SA"/>
        </w:rPr>
        <w:t>artboard</w:t>
      </w:r>
    </w:p>
    <w:p w14:paraId="275F2689" w14:textId="34B74A1F" w:rsidR="005222EB" w:rsidRPr="005222EB" w:rsidRDefault="00F54438" w:rsidP="007B671C">
      <w:pPr>
        <w:spacing w:after="0" w:line="360" w:lineRule="auto"/>
        <w:jc w:val="center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noProof/>
          <w:color w:val="000000"/>
          <w:lang w:eastAsia="en-US" w:bidi="ar-SA"/>
        </w:rPr>
        <w:lastRenderedPageBreak/>
        <w:drawing>
          <wp:inline distT="0" distB="0" distL="0" distR="0" wp14:anchorId="76A34500" wp14:editId="097815DF">
            <wp:extent cx="4422405" cy="2409825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046" cy="241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6061" w14:textId="7ED48612" w:rsidR="00864F0C" w:rsidRPr="005224CA" w:rsidRDefault="00F54438" w:rsidP="006D6337">
      <w:pPr>
        <w:numPr>
          <w:ilvl w:val="0"/>
          <w:numId w:val="20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color w:val="000000"/>
          <w:lang w:eastAsia="en-US" w:bidi="ar-SA"/>
        </w:rPr>
        <w:t xml:space="preserve">Измените название на </w:t>
      </w:r>
      <w:proofErr w:type="spellStart"/>
      <w:r w:rsidR="00581368">
        <w:rPr>
          <w:rFonts w:ascii="Arial" w:eastAsia="Times New Roman" w:hAnsi="Arial" w:cs="Arial"/>
          <w:color w:val="000000"/>
          <w:lang w:val="en-US" w:eastAsia="en-US" w:bidi="ar-SA"/>
        </w:rPr>
        <w:t>SignIn</w:t>
      </w:r>
      <w:proofErr w:type="spellEnd"/>
      <w:r w:rsidR="005224CA" w:rsidRPr="005224CA">
        <w:rPr>
          <w:rFonts w:ascii="Arial" w:eastAsia="Times New Roman" w:hAnsi="Arial" w:cs="Arial"/>
          <w:color w:val="000000"/>
          <w:lang w:eastAsia="en-US" w:bidi="ar-SA"/>
        </w:rPr>
        <w:t xml:space="preserve"> - </w:t>
      </w:r>
      <w:r w:rsidR="005224CA">
        <w:rPr>
          <w:rFonts w:ascii="Arial" w:eastAsia="Times New Roman" w:hAnsi="Arial" w:cs="Arial"/>
          <w:color w:val="000000"/>
          <w:lang w:val="en-US" w:eastAsia="en-US" w:bidi="ar-SA"/>
        </w:rPr>
        <w:t>Start</w:t>
      </w:r>
      <w:r w:rsidR="00172779" w:rsidRPr="00172779">
        <w:rPr>
          <w:rFonts w:ascii="Arial" w:eastAsia="Times New Roman" w:hAnsi="Arial" w:cs="Arial"/>
          <w:color w:val="000000"/>
          <w:lang w:eastAsia="en-US" w:bidi="ar-SA"/>
        </w:rPr>
        <w:t xml:space="preserve">, </w:t>
      </w:r>
      <w:r w:rsidR="00172779">
        <w:rPr>
          <w:rFonts w:ascii="Arial" w:eastAsia="Times New Roman" w:hAnsi="Arial" w:cs="Arial"/>
          <w:color w:val="000000"/>
          <w:lang w:eastAsia="en-US" w:bidi="ar-SA"/>
        </w:rPr>
        <w:t xml:space="preserve">после ввода нажмите клавишу </w:t>
      </w:r>
      <w:r w:rsidR="00172779">
        <w:rPr>
          <w:rFonts w:ascii="Arial" w:eastAsia="Times New Roman" w:hAnsi="Arial" w:cs="Arial"/>
          <w:color w:val="000000"/>
          <w:lang w:val="en-US" w:eastAsia="en-US" w:bidi="ar-SA"/>
        </w:rPr>
        <w:t>Enter</w:t>
      </w:r>
    </w:p>
    <w:p w14:paraId="3A286D54" w14:textId="7DD16201" w:rsidR="005224CA" w:rsidRPr="006D6337" w:rsidRDefault="005224CA" w:rsidP="00CF44B6">
      <w:pPr>
        <w:spacing w:after="0" w:line="360" w:lineRule="auto"/>
        <w:jc w:val="center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noProof/>
          <w:color w:val="000000"/>
          <w:lang w:eastAsia="en-US" w:bidi="ar-SA"/>
        </w:rPr>
        <w:drawing>
          <wp:inline distT="0" distB="0" distL="0" distR="0" wp14:anchorId="64A9CC8D" wp14:editId="6CB33DF8">
            <wp:extent cx="4390043" cy="238125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11-02 at 3.15.2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098" cy="23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3D1A" w14:textId="2AFD2C7D" w:rsidR="006D6337" w:rsidRPr="00F34648" w:rsidRDefault="00526249" w:rsidP="006D6337">
      <w:pPr>
        <w:numPr>
          <w:ilvl w:val="0"/>
          <w:numId w:val="20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color w:val="000000"/>
          <w:lang w:eastAsia="en-US" w:bidi="ar-SA"/>
        </w:rPr>
        <w:t xml:space="preserve">Из панели инструментов возьмите элемент Прямоугольник </w:t>
      </w:r>
      <w:r w:rsidRPr="00526249">
        <w:rPr>
          <w:rFonts w:ascii="Arial" w:eastAsia="Times New Roman" w:hAnsi="Arial" w:cs="Arial"/>
          <w:color w:val="000000"/>
          <w:lang w:eastAsia="en-US" w:bidi="ar-SA"/>
        </w:rPr>
        <w:t>“</w:t>
      </w:r>
      <w:r>
        <w:rPr>
          <w:rFonts w:ascii="Arial" w:eastAsia="Times New Roman" w:hAnsi="Arial" w:cs="Arial"/>
          <w:color w:val="000000"/>
          <w:lang w:val="en-US" w:eastAsia="en-US" w:bidi="ar-SA"/>
        </w:rPr>
        <w:t>Rectangle</w:t>
      </w:r>
      <w:r w:rsidRPr="00526249">
        <w:rPr>
          <w:rFonts w:ascii="Arial" w:eastAsia="Times New Roman" w:hAnsi="Arial" w:cs="Arial"/>
          <w:color w:val="000000"/>
          <w:lang w:eastAsia="en-US" w:bidi="ar-SA"/>
        </w:rPr>
        <w:t>”</w:t>
      </w:r>
      <w:r>
        <w:rPr>
          <w:rFonts w:ascii="Arial" w:eastAsia="Times New Roman" w:hAnsi="Arial" w:cs="Arial"/>
          <w:color w:val="000000"/>
          <w:lang w:eastAsia="en-US" w:bidi="ar-SA"/>
        </w:rPr>
        <w:t xml:space="preserve"> (</w:t>
      </w:r>
      <w:r>
        <w:rPr>
          <w:rFonts w:ascii="Arial" w:eastAsia="Times New Roman" w:hAnsi="Arial" w:cs="Arial"/>
          <w:color w:val="000000"/>
          <w:lang w:val="en-US" w:eastAsia="en-US" w:bidi="ar-SA"/>
        </w:rPr>
        <w:t>R</w:t>
      </w:r>
      <w:r w:rsidRPr="00526249">
        <w:rPr>
          <w:rFonts w:ascii="Arial" w:eastAsia="Times New Roman" w:hAnsi="Arial" w:cs="Arial"/>
          <w:color w:val="000000"/>
          <w:lang w:eastAsia="en-US" w:bidi="ar-SA"/>
        </w:rPr>
        <w:t xml:space="preserve">) </w:t>
      </w:r>
      <w:r>
        <w:rPr>
          <w:rFonts w:ascii="Arial" w:eastAsia="Times New Roman" w:hAnsi="Arial" w:cs="Arial"/>
          <w:color w:val="000000"/>
          <w:lang w:eastAsia="en-US" w:bidi="ar-SA"/>
        </w:rPr>
        <w:t xml:space="preserve">и добавьте его на </w:t>
      </w:r>
      <w:r>
        <w:rPr>
          <w:rFonts w:ascii="Arial" w:eastAsia="Times New Roman" w:hAnsi="Arial" w:cs="Arial"/>
          <w:color w:val="000000"/>
          <w:lang w:val="en-US" w:eastAsia="en-US" w:bidi="ar-SA"/>
        </w:rPr>
        <w:t>artboard</w:t>
      </w:r>
    </w:p>
    <w:p w14:paraId="6EF58573" w14:textId="2463F9C0" w:rsidR="00F34648" w:rsidRPr="00F34648" w:rsidRDefault="00CF44B6" w:rsidP="00CF44B6">
      <w:pPr>
        <w:spacing w:after="0" w:line="360" w:lineRule="auto"/>
        <w:jc w:val="center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noProof/>
          <w:color w:val="000000"/>
          <w:lang w:eastAsia="en-US" w:bidi="ar-SA"/>
        </w:rPr>
        <w:drawing>
          <wp:inline distT="0" distB="0" distL="0" distR="0" wp14:anchorId="2A70F199" wp14:editId="6FEDB346">
            <wp:extent cx="4241165" cy="1936993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11-02 at 3.16.4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356" cy="194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8CEB" w14:textId="4192EE31" w:rsidR="00F34648" w:rsidRPr="00F34648" w:rsidRDefault="00555BD8" w:rsidP="006D6337">
      <w:pPr>
        <w:numPr>
          <w:ilvl w:val="0"/>
          <w:numId w:val="20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color w:val="000000"/>
          <w:lang w:eastAsia="en-US" w:bidi="ar-SA"/>
        </w:rPr>
        <w:t xml:space="preserve">Установите размер для прямоугольника </w:t>
      </w:r>
      <w:r>
        <w:rPr>
          <w:rFonts w:ascii="Arial" w:eastAsia="Times New Roman" w:hAnsi="Arial" w:cs="Arial"/>
          <w:color w:val="000000"/>
          <w:lang w:val="en-US" w:eastAsia="en-US" w:bidi="ar-SA"/>
        </w:rPr>
        <w:t>w</w:t>
      </w:r>
      <w:r w:rsidRPr="00555BD8">
        <w:rPr>
          <w:rFonts w:ascii="Arial" w:eastAsia="Times New Roman" w:hAnsi="Arial" w:cs="Arial"/>
          <w:color w:val="000000"/>
          <w:lang w:eastAsia="en-US" w:bidi="ar-SA"/>
        </w:rPr>
        <w:t xml:space="preserve"> = 190, </w:t>
      </w:r>
      <w:r>
        <w:rPr>
          <w:rFonts w:ascii="Arial" w:eastAsia="Times New Roman" w:hAnsi="Arial" w:cs="Arial"/>
          <w:color w:val="000000"/>
          <w:lang w:val="en-US" w:eastAsia="en-US" w:bidi="ar-SA"/>
        </w:rPr>
        <w:t>h</w:t>
      </w:r>
      <w:r w:rsidRPr="00555BD8">
        <w:rPr>
          <w:rFonts w:ascii="Arial" w:eastAsia="Times New Roman" w:hAnsi="Arial" w:cs="Arial"/>
          <w:color w:val="000000"/>
          <w:lang w:eastAsia="en-US" w:bidi="ar-SA"/>
        </w:rPr>
        <w:t xml:space="preserve"> = 35, </w:t>
      </w:r>
      <w:r>
        <w:rPr>
          <w:rFonts w:ascii="Arial" w:eastAsia="Times New Roman" w:hAnsi="Arial" w:cs="Arial"/>
          <w:color w:val="000000"/>
          <w:lang w:val="en-US" w:eastAsia="en-US" w:bidi="ar-SA"/>
        </w:rPr>
        <w:t>x</w:t>
      </w:r>
      <w:r w:rsidRPr="00555BD8">
        <w:rPr>
          <w:rFonts w:ascii="Arial" w:eastAsia="Times New Roman" w:hAnsi="Arial" w:cs="Arial"/>
          <w:color w:val="000000"/>
          <w:lang w:eastAsia="en-US" w:bidi="ar-SA"/>
        </w:rPr>
        <w:t xml:space="preserve"> = 93, </w:t>
      </w:r>
      <w:r>
        <w:rPr>
          <w:rFonts w:ascii="Arial" w:eastAsia="Times New Roman" w:hAnsi="Arial" w:cs="Arial"/>
          <w:color w:val="000000"/>
          <w:lang w:val="en-US" w:eastAsia="en-US" w:bidi="ar-SA"/>
        </w:rPr>
        <w:t>y</w:t>
      </w:r>
      <w:r w:rsidRPr="00555BD8">
        <w:rPr>
          <w:rFonts w:ascii="Arial" w:eastAsia="Times New Roman" w:hAnsi="Arial" w:cs="Arial"/>
          <w:color w:val="000000"/>
          <w:lang w:eastAsia="en-US" w:bidi="ar-SA"/>
        </w:rPr>
        <w:t xml:space="preserve"> = 100</w:t>
      </w:r>
    </w:p>
    <w:p w14:paraId="61986853" w14:textId="08EF6C11" w:rsidR="00F34648" w:rsidRPr="00CC2A50" w:rsidRDefault="00CC2A50" w:rsidP="00CC2A50">
      <w:pPr>
        <w:jc w:val="center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noProof/>
          <w:color w:val="000000"/>
          <w:lang w:eastAsia="en-US" w:bidi="ar-SA"/>
        </w:rPr>
        <w:lastRenderedPageBreak/>
        <w:drawing>
          <wp:inline distT="0" distB="0" distL="0" distR="0" wp14:anchorId="64116B51" wp14:editId="40658740">
            <wp:extent cx="4660265" cy="1568402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11-02 at 5.01.1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181" cy="157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76AC" w14:textId="5E000534" w:rsidR="00F34648" w:rsidRPr="00F34648" w:rsidRDefault="00491812" w:rsidP="006D6337">
      <w:pPr>
        <w:numPr>
          <w:ilvl w:val="0"/>
          <w:numId w:val="20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color w:val="000000"/>
          <w:lang w:eastAsia="en-US" w:bidi="ar-SA"/>
        </w:rPr>
        <w:t xml:space="preserve">В группе </w:t>
      </w:r>
      <w:r>
        <w:rPr>
          <w:rFonts w:ascii="Arial" w:eastAsia="Times New Roman" w:hAnsi="Arial" w:cs="Arial"/>
          <w:color w:val="000000"/>
          <w:lang w:val="en-US" w:eastAsia="en-US" w:bidi="ar-SA"/>
        </w:rPr>
        <w:t>Appearance</w:t>
      </w:r>
      <w:r w:rsidRPr="00491812">
        <w:rPr>
          <w:rFonts w:ascii="Arial" w:eastAsia="Times New Roman" w:hAnsi="Arial" w:cs="Arial"/>
          <w:color w:val="000000"/>
          <w:lang w:eastAsia="en-US" w:bidi="ar-SA"/>
        </w:rPr>
        <w:t xml:space="preserve"> </w:t>
      </w:r>
      <w:r>
        <w:rPr>
          <w:rFonts w:ascii="Arial" w:eastAsia="Times New Roman" w:hAnsi="Arial" w:cs="Arial"/>
          <w:color w:val="000000"/>
          <w:lang w:eastAsia="en-US" w:bidi="ar-SA"/>
        </w:rPr>
        <w:t xml:space="preserve">измените задайте значение на 10 для округления углов у прямоугольника  </w:t>
      </w:r>
    </w:p>
    <w:p w14:paraId="4F870520" w14:textId="1D8DF1B4" w:rsidR="00F34648" w:rsidRPr="00194139" w:rsidRDefault="00194139" w:rsidP="00194139">
      <w:pPr>
        <w:jc w:val="center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noProof/>
          <w:color w:val="000000"/>
          <w:lang w:eastAsia="en-US" w:bidi="ar-SA"/>
        </w:rPr>
        <w:drawing>
          <wp:inline distT="0" distB="0" distL="0" distR="0" wp14:anchorId="28D6B045" wp14:editId="757FC9D8">
            <wp:extent cx="1771301" cy="18463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11-04 в 19.20.3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013" cy="185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93F">
        <w:rPr>
          <w:rFonts w:ascii="Arial" w:eastAsia="Times New Roman" w:hAnsi="Arial" w:cs="Arial"/>
          <w:noProof/>
          <w:color w:val="000000"/>
          <w:lang w:eastAsia="en-US" w:bidi="ar-SA"/>
        </w:rPr>
        <w:drawing>
          <wp:inline distT="0" distB="0" distL="0" distR="0" wp14:anchorId="697E4853" wp14:editId="445F6DD1">
            <wp:extent cx="4058921" cy="1838848"/>
            <wp:effectExtent l="0" t="0" r="508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11-04 в 19.22.1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258" cy="185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6DF2" w14:textId="559CD8F3" w:rsidR="001B3968" w:rsidRDefault="00A4129F" w:rsidP="006D6337">
      <w:pPr>
        <w:numPr>
          <w:ilvl w:val="0"/>
          <w:numId w:val="20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color w:val="000000"/>
          <w:lang w:eastAsia="en-US" w:bidi="ar-SA"/>
        </w:rPr>
        <w:t>Выделите элемент прямоугольник, перейдите в</w:t>
      </w:r>
      <w:r w:rsidR="00C65744">
        <w:rPr>
          <w:rFonts w:ascii="Arial" w:eastAsia="Times New Roman" w:hAnsi="Arial" w:cs="Arial"/>
          <w:color w:val="000000"/>
          <w:lang w:eastAsia="en-US" w:bidi="ar-SA"/>
        </w:rPr>
        <w:t xml:space="preserve"> Ресурсы (</w:t>
      </w:r>
      <w:r w:rsidR="00C65744">
        <w:rPr>
          <w:rFonts w:ascii="Arial" w:eastAsia="Times New Roman" w:hAnsi="Arial" w:cs="Arial"/>
          <w:color w:val="000000"/>
          <w:lang w:val="en-US" w:eastAsia="en-US" w:bidi="ar-SA"/>
        </w:rPr>
        <w:t>Library</w:t>
      </w:r>
      <w:r w:rsidR="00C65744" w:rsidRPr="00C65744">
        <w:rPr>
          <w:rFonts w:ascii="Arial" w:eastAsia="Times New Roman" w:hAnsi="Arial" w:cs="Arial"/>
          <w:color w:val="000000"/>
          <w:lang w:eastAsia="en-US" w:bidi="ar-SA"/>
        </w:rPr>
        <w:t>)</w:t>
      </w:r>
      <w:r w:rsidR="00C65744">
        <w:rPr>
          <w:rFonts w:ascii="Arial" w:eastAsia="Times New Roman" w:hAnsi="Arial" w:cs="Arial"/>
          <w:color w:val="000000"/>
          <w:lang w:eastAsia="en-US" w:bidi="ar-SA"/>
        </w:rPr>
        <w:t xml:space="preserve"> и рядом с </w:t>
      </w:r>
      <w:r w:rsidR="00C65744">
        <w:rPr>
          <w:rFonts w:ascii="Arial" w:eastAsia="Times New Roman" w:hAnsi="Arial" w:cs="Arial"/>
          <w:color w:val="000000"/>
          <w:lang w:val="en-US" w:eastAsia="en-US" w:bidi="ar-SA"/>
        </w:rPr>
        <w:t>Components</w:t>
      </w:r>
      <w:r w:rsidR="00C65744" w:rsidRPr="00C65744">
        <w:rPr>
          <w:rFonts w:ascii="Arial" w:eastAsia="Times New Roman" w:hAnsi="Arial" w:cs="Arial"/>
          <w:color w:val="000000"/>
          <w:lang w:eastAsia="en-US" w:bidi="ar-SA"/>
        </w:rPr>
        <w:t xml:space="preserve"> </w:t>
      </w:r>
      <w:r w:rsidR="00C65744">
        <w:rPr>
          <w:rFonts w:ascii="Arial" w:eastAsia="Times New Roman" w:hAnsi="Arial" w:cs="Arial"/>
          <w:color w:val="000000"/>
          <w:lang w:eastAsia="en-US" w:bidi="ar-SA"/>
        </w:rPr>
        <w:t>нажмите на плюс что бы добавить данный элемент в библиотеку</w:t>
      </w:r>
    </w:p>
    <w:p w14:paraId="0A03863F" w14:textId="77777777" w:rsidR="002E35E8" w:rsidRDefault="00C7681E" w:rsidP="00C7681E">
      <w:pPr>
        <w:spacing w:after="0" w:line="360" w:lineRule="auto"/>
        <w:jc w:val="center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noProof/>
          <w:color w:val="000000"/>
          <w:lang w:eastAsia="en-US" w:bidi="ar-SA"/>
        </w:rPr>
        <w:drawing>
          <wp:inline distT="0" distB="0" distL="0" distR="0" wp14:anchorId="52CCC4E5" wp14:editId="2AAC2D6F">
            <wp:extent cx="2518397" cy="307479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11-04 в 19.29.5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116" cy="308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9C9D" w14:textId="34ADC8F7" w:rsidR="001B3968" w:rsidRDefault="00C7681E" w:rsidP="00C7681E">
      <w:pPr>
        <w:spacing w:after="0" w:line="360" w:lineRule="auto"/>
        <w:jc w:val="center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noProof/>
          <w:color w:val="000000"/>
          <w:lang w:eastAsia="en-US" w:bidi="ar-SA"/>
        </w:rPr>
        <w:lastRenderedPageBreak/>
        <w:drawing>
          <wp:inline distT="0" distB="0" distL="0" distR="0" wp14:anchorId="7C0CBE15" wp14:editId="1C0A4975">
            <wp:extent cx="3042672" cy="1637881"/>
            <wp:effectExtent l="0" t="0" r="571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11-04 в 19.30.3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227" cy="166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C019" w14:textId="5C52C8CF" w:rsidR="00F34648" w:rsidRPr="00F34648" w:rsidRDefault="000575D1" w:rsidP="006D6337">
      <w:pPr>
        <w:numPr>
          <w:ilvl w:val="0"/>
          <w:numId w:val="20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color w:val="000000"/>
          <w:lang w:eastAsia="en-US" w:bidi="ar-SA"/>
        </w:rPr>
        <w:t xml:space="preserve">Нажмите на прямоугольнике левой кнопкой мыши и кликните на кнопке </w:t>
      </w:r>
      <w:r>
        <w:rPr>
          <w:rFonts w:ascii="Arial" w:eastAsia="Times New Roman" w:hAnsi="Arial" w:cs="Arial"/>
          <w:color w:val="000000"/>
          <w:lang w:val="en-US" w:eastAsia="en-US" w:bidi="ar-SA"/>
        </w:rPr>
        <w:t>repeat</w:t>
      </w:r>
      <w:r w:rsidRPr="000575D1">
        <w:rPr>
          <w:rFonts w:ascii="Arial" w:eastAsia="Times New Roman" w:hAnsi="Arial" w:cs="Arial"/>
          <w:color w:val="000000"/>
          <w:lang w:eastAsia="en-US" w:bidi="ar-SA"/>
        </w:rPr>
        <w:t xml:space="preserve"> </w:t>
      </w:r>
      <w:r>
        <w:rPr>
          <w:rFonts w:ascii="Arial" w:eastAsia="Times New Roman" w:hAnsi="Arial" w:cs="Arial"/>
          <w:color w:val="000000"/>
          <w:lang w:val="en-US" w:eastAsia="en-US" w:bidi="ar-SA"/>
        </w:rPr>
        <w:t>grid</w:t>
      </w:r>
    </w:p>
    <w:p w14:paraId="303A856C" w14:textId="26EC7D52" w:rsidR="00F34648" w:rsidRPr="000575D1" w:rsidRDefault="000575D1" w:rsidP="000575D1">
      <w:pPr>
        <w:jc w:val="center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noProof/>
          <w:color w:val="000000"/>
          <w:lang w:eastAsia="en-US" w:bidi="ar-SA"/>
        </w:rPr>
        <w:drawing>
          <wp:inline distT="0" distB="0" distL="0" distR="0" wp14:anchorId="6F7A59CE" wp14:editId="3D1914A6">
            <wp:extent cx="2612572" cy="1253774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11-04 в 19.22.5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207" cy="126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626">
        <w:rPr>
          <w:rFonts w:ascii="Arial" w:eastAsia="Times New Roman" w:hAnsi="Arial" w:cs="Arial"/>
          <w:noProof/>
          <w:color w:val="000000"/>
          <w:lang w:eastAsia="en-US" w:bidi="ar-SA"/>
        </w:rPr>
        <w:drawing>
          <wp:inline distT="0" distB="0" distL="0" distR="0" wp14:anchorId="59906CEF" wp14:editId="3711E8EC">
            <wp:extent cx="2574604" cy="1274888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11-04 в 19.24.3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775" cy="129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44F1" w14:textId="03412E63" w:rsidR="00F34648" w:rsidRPr="00F34648" w:rsidRDefault="00740B8C" w:rsidP="006D6337">
      <w:pPr>
        <w:numPr>
          <w:ilvl w:val="0"/>
          <w:numId w:val="20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color w:val="000000"/>
          <w:lang w:eastAsia="en-US" w:bidi="ar-SA"/>
        </w:rPr>
        <w:t xml:space="preserve">Два раза кликните по прямоугольнику </w:t>
      </w:r>
    </w:p>
    <w:p w14:paraId="35C4D81B" w14:textId="49D4EBA1" w:rsidR="00F34648" w:rsidRDefault="00740B8C" w:rsidP="00740B8C">
      <w:pPr>
        <w:pStyle w:val="afa"/>
        <w:ind w:left="0"/>
        <w:jc w:val="center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noProof/>
          <w:color w:val="000000"/>
          <w:lang w:eastAsia="en-US" w:bidi="ar-SA"/>
        </w:rPr>
        <w:drawing>
          <wp:inline distT="0" distB="0" distL="0" distR="0" wp14:anchorId="08605D3A" wp14:editId="3AAA6F2D">
            <wp:extent cx="2253622" cy="135217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11-04 в 19.25.0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652" cy="135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278C" w14:textId="3E60ABD5" w:rsidR="00F34648" w:rsidRPr="00F34648" w:rsidRDefault="00DC2F8A" w:rsidP="006D6337">
      <w:pPr>
        <w:numPr>
          <w:ilvl w:val="0"/>
          <w:numId w:val="20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color w:val="000000"/>
          <w:lang w:eastAsia="en-US" w:bidi="ar-SA"/>
        </w:rPr>
        <w:t xml:space="preserve">В группе </w:t>
      </w:r>
      <w:r>
        <w:rPr>
          <w:rFonts w:ascii="Arial" w:eastAsia="Times New Roman" w:hAnsi="Arial" w:cs="Arial"/>
          <w:color w:val="000000"/>
          <w:lang w:val="en-US" w:eastAsia="en-US" w:bidi="ar-SA"/>
        </w:rPr>
        <w:t>Transform</w:t>
      </w:r>
      <w:r w:rsidRPr="00DC2F8A">
        <w:rPr>
          <w:rFonts w:ascii="Arial" w:eastAsia="Times New Roman" w:hAnsi="Arial" w:cs="Arial"/>
          <w:color w:val="000000"/>
          <w:lang w:eastAsia="en-US" w:bidi="ar-SA"/>
        </w:rPr>
        <w:t xml:space="preserve"> </w:t>
      </w:r>
      <w:r>
        <w:rPr>
          <w:rFonts w:ascii="Arial" w:eastAsia="Times New Roman" w:hAnsi="Arial" w:cs="Arial"/>
          <w:color w:val="000000"/>
          <w:lang w:eastAsia="en-US" w:bidi="ar-SA"/>
        </w:rPr>
        <w:t xml:space="preserve">измените значение расположения элемента по </w:t>
      </w:r>
      <w:r>
        <w:rPr>
          <w:rFonts w:ascii="Arial" w:eastAsia="Times New Roman" w:hAnsi="Arial" w:cs="Arial"/>
          <w:color w:val="000000"/>
          <w:lang w:val="en-US" w:eastAsia="en-US" w:bidi="ar-SA"/>
        </w:rPr>
        <w:t>x</w:t>
      </w:r>
      <w:r w:rsidRPr="00DC2F8A">
        <w:rPr>
          <w:rFonts w:ascii="Arial" w:eastAsia="Times New Roman" w:hAnsi="Arial" w:cs="Arial"/>
          <w:color w:val="000000"/>
          <w:lang w:eastAsia="en-US" w:bidi="ar-SA"/>
        </w:rPr>
        <w:t xml:space="preserve"> </w:t>
      </w:r>
      <w:r>
        <w:rPr>
          <w:rFonts w:ascii="Arial" w:eastAsia="Times New Roman" w:hAnsi="Arial" w:cs="Arial"/>
          <w:color w:val="000000"/>
          <w:lang w:eastAsia="en-US" w:bidi="ar-SA"/>
        </w:rPr>
        <w:t>равное -100</w:t>
      </w:r>
    </w:p>
    <w:p w14:paraId="08885054" w14:textId="715BC3FA" w:rsidR="00F34648" w:rsidRPr="00DC2F8A" w:rsidRDefault="00DC2F8A" w:rsidP="00DC2F8A">
      <w:pPr>
        <w:jc w:val="center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noProof/>
          <w:color w:val="000000"/>
          <w:lang w:eastAsia="en-US" w:bidi="ar-SA"/>
        </w:rPr>
        <w:drawing>
          <wp:inline distT="0" distB="0" distL="0" distR="0" wp14:anchorId="687A3D29" wp14:editId="71EF3817">
            <wp:extent cx="4222534" cy="1899660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11-04 в 19.26.0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081" cy="190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88AB" w14:textId="3124ABB0" w:rsidR="00F34648" w:rsidRPr="00F34648" w:rsidRDefault="00E7532C" w:rsidP="006D6337">
      <w:pPr>
        <w:numPr>
          <w:ilvl w:val="0"/>
          <w:numId w:val="20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color w:val="000000"/>
          <w:lang w:eastAsia="en-US" w:bidi="ar-SA"/>
        </w:rPr>
        <w:t>Из библиотеки перетащите компонент с прямоугольником</w:t>
      </w:r>
    </w:p>
    <w:p w14:paraId="26C18FF9" w14:textId="41B84CD9" w:rsidR="00F34648" w:rsidRPr="00E7532C" w:rsidRDefault="00E7532C" w:rsidP="00E7532C">
      <w:pPr>
        <w:jc w:val="center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noProof/>
          <w:color w:val="000000"/>
          <w:lang w:eastAsia="en-US" w:bidi="ar-SA"/>
        </w:rPr>
        <w:lastRenderedPageBreak/>
        <w:drawing>
          <wp:inline distT="0" distB="0" distL="0" distR="0" wp14:anchorId="5668FE6B" wp14:editId="2E9FB15F">
            <wp:extent cx="3911035" cy="1609080"/>
            <wp:effectExtent l="0" t="0" r="63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11-04 в 19.31.4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256" cy="161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7EE7" w14:textId="730EC14E" w:rsidR="00F34648" w:rsidRPr="00F34648" w:rsidRDefault="005A433C" w:rsidP="006D6337">
      <w:pPr>
        <w:numPr>
          <w:ilvl w:val="0"/>
          <w:numId w:val="20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color w:val="000000"/>
          <w:lang w:eastAsia="en-US" w:bidi="ar-SA"/>
        </w:rPr>
        <w:t xml:space="preserve">Нажмите на кнопку </w:t>
      </w:r>
      <w:r>
        <w:rPr>
          <w:rFonts w:ascii="Arial" w:eastAsia="Times New Roman" w:hAnsi="Arial" w:cs="Arial"/>
          <w:color w:val="000000"/>
          <w:lang w:val="en-US" w:eastAsia="en-US" w:bidi="ar-SA"/>
        </w:rPr>
        <w:t>Repeat</w:t>
      </w:r>
      <w:r w:rsidRPr="005A433C">
        <w:rPr>
          <w:rFonts w:ascii="Arial" w:eastAsia="Times New Roman" w:hAnsi="Arial" w:cs="Arial"/>
          <w:color w:val="000000"/>
          <w:lang w:eastAsia="en-US" w:bidi="ar-SA"/>
        </w:rPr>
        <w:t xml:space="preserve"> </w:t>
      </w:r>
      <w:r>
        <w:rPr>
          <w:rFonts w:ascii="Arial" w:eastAsia="Times New Roman" w:hAnsi="Arial" w:cs="Arial"/>
          <w:color w:val="000000"/>
          <w:lang w:val="en-US" w:eastAsia="en-US" w:bidi="ar-SA"/>
        </w:rPr>
        <w:t>grid</w:t>
      </w:r>
      <w:r w:rsidR="006E22B2">
        <w:rPr>
          <w:rFonts w:ascii="Arial" w:eastAsia="Times New Roman" w:hAnsi="Arial" w:cs="Arial"/>
          <w:color w:val="000000"/>
          <w:lang w:eastAsia="en-US" w:bidi="ar-SA"/>
        </w:rPr>
        <w:t>, два раза кликните на прямоугольник</w:t>
      </w:r>
      <w:r w:rsidRPr="005A433C">
        <w:rPr>
          <w:rFonts w:ascii="Arial" w:eastAsia="Times New Roman" w:hAnsi="Arial" w:cs="Arial"/>
          <w:color w:val="000000"/>
          <w:lang w:eastAsia="en-US" w:bidi="ar-SA"/>
        </w:rPr>
        <w:t xml:space="preserve"> </w:t>
      </w:r>
      <w:r>
        <w:rPr>
          <w:rFonts w:ascii="Arial" w:eastAsia="Times New Roman" w:hAnsi="Arial" w:cs="Arial"/>
          <w:color w:val="000000"/>
          <w:lang w:eastAsia="en-US" w:bidi="ar-SA"/>
        </w:rPr>
        <w:t xml:space="preserve">и измените значение по </w:t>
      </w:r>
      <w:r>
        <w:rPr>
          <w:rFonts w:ascii="Arial" w:eastAsia="Times New Roman" w:hAnsi="Arial" w:cs="Arial"/>
          <w:color w:val="000000"/>
          <w:lang w:val="en-US" w:eastAsia="en-US" w:bidi="ar-SA"/>
        </w:rPr>
        <w:t>y</w:t>
      </w:r>
      <w:r w:rsidRPr="005A433C">
        <w:rPr>
          <w:rFonts w:ascii="Arial" w:eastAsia="Times New Roman" w:hAnsi="Arial" w:cs="Arial"/>
          <w:color w:val="000000"/>
          <w:lang w:eastAsia="en-US" w:bidi="ar-SA"/>
        </w:rPr>
        <w:t xml:space="preserve"> </w:t>
      </w:r>
      <w:r>
        <w:rPr>
          <w:rFonts w:ascii="Arial" w:eastAsia="Times New Roman" w:hAnsi="Arial" w:cs="Arial"/>
          <w:color w:val="000000"/>
          <w:lang w:eastAsia="en-US" w:bidi="ar-SA"/>
        </w:rPr>
        <w:t xml:space="preserve">на </w:t>
      </w:r>
      <w:r w:rsidRPr="005A433C">
        <w:rPr>
          <w:rFonts w:ascii="Arial" w:eastAsia="Times New Roman" w:hAnsi="Arial" w:cs="Arial"/>
          <w:color w:val="000000"/>
          <w:lang w:eastAsia="en-US" w:bidi="ar-SA"/>
        </w:rPr>
        <w:t>-100</w:t>
      </w:r>
      <w:r w:rsidR="00520974">
        <w:rPr>
          <w:rFonts w:ascii="Arial" w:eastAsia="Times New Roman" w:hAnsi="Arial" w:cs="Arial"/>
          <w:color w:val="000000"/>
          <w:lang w:eastAsia="en-US" w:bidi="ar-SA"/>
        </w:rPr>
        <w:t xml:space="preserve">, после вода нажмите </w:t>
      </w:r>
      <w:r w:rsidR="00520974">
        <w:rPr>
          <w:rFonts w:ascii="Arial" w:eastAsia="Times New Roman" w:hAnsi="Arial" w:cs="Arial"/>
          <w:color w:val="000000"/>
          <w:lang w:val="en-US" w:eastAsia="en-US" w:bidi="ar-SA"/>
        </w:rPr>
        <w:t>Enter</w:t>
      </w:r>
    </w:p>
    <w:p w14:paraId="6C1C898C" w14:textId="32CAE061" w:rsidR="00F34648" w:rsidRPr="005A433C" w:rsidRDefault="002400C2" w:rsidP="005A433C">
      <w:pPr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noProof/>
          <w:color w:val="000000"/>
          <w:lang w:eastAsia="en-US" w:bidi="ar-SA"/>
        </w:rPr>
        <w:drawing>
          <wp:inline distT="0" distB="0" distL="0" distR="0" wp14:anchorId="7781292E" wp14:editId="3B488021">
            <wp:extent cx="2870990" cy="17685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0-11-04 в 19.33.4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490" cy="177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974">
        <w:rPr>
          <w:rFonts w:ascii="Arial" w:eastAsia="Times New Roman" w:hAnsi="Arial" w:cs="Arial"/>
          <w:noProof/>
          <w:color w:val="000000"/>
          <w:lang w:eastAsia="en-US" w:bidi="ar-SA"/>
        </w:rPr>
        <w:drawing>
          <wp:inline distT="0" distB="0" distL="0" distR="0" wp14:anchorId="2C0EAD0D" wp14:editId="52169AF9">
            <wp:extent cx="2962383" cy="1748413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0-11-04 в 19.34.3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125" cy="176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EF78" w14:textId="72E2B1A7" w:rsidR="00F34648" w:rsidRPr="00F34648" w:rsidRDefault="00A72A36" w:rsidP="006D6337">
      <w:pPr>
        <w:numPr>
          <w:ilvl w:val="0"/>
          <w:numId w:val="20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color w:val="000000"/>
          <w:lang w:eastAsia="en-US" w:bidi="ar-SA"/>
        </w:rPr>
        <w:t xml:space="preserve">Выделите </w:t>
      </w:r>
      <w:r>
        <w:rPr>
          <w:rFonts w:ascii="Arial" w:eastAsia="Times New Roman" w:hAnsi="Arial" w:cs="Arial"/>
          <w:color w:val="000000"/>
          <w:lang w:val="en-US" w:eastAsia="en-US" w:bidi="ar-SA"/>
        </w:rPr>
        <w:t>artboard</w:t>
      </w:r>
      <w:r w:rsidRPr="00A72A36">
        <w:rPr>
          <w:rFonts w:ascii="Arial" w:eastAsia="Times New Roman" w:hAnsi="Arial" w:cs="Arial"/>
          <w:color w:val="000000"/>
          <w:lang w:eastAsia="en-US" w:bidi="ar-SA"/>
        </w:rPr>
        <w:t xml:space="preserve"> </w:t>
      </w:r>
      <w:r>
        <w:rPr>
          <w:rFonts w:ascii="Arial" w:eastAsia="Times New Roman" w:hAnsi="Arial" w:cs="Arial"/>
          <w:color w:val="000000"/>
          <w:lang w:eastAsia="en-US" w:bidi="ar-SA"/>
        </w:rPr>
        <w:t>нажав на его название</w:t>
      </w:r>
    </w:p>
    <w:p w14:paraId="56E18A28" w14:textId="4DFFB166" w:rsidR="00F34648" w:rsidRPr="00A72A36" w:rsidRDefault="00A72A36" w:rsidP="00A72A36">
      <w:pPr>
        <w:jc w:val="center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noProof/>
          <w:color w:val="000000"/>
          <w:lang w:eastAsia="en-US" w:bidi="ar-SA"/>
        </w:rPr>
        <w:drawing>
          <wp:inline distT="0" distB="0" distL="0" distR="0" wp14:anchorId="654582EC" wp14:editId="57DF7B5D">
            <wp:extent cx="1896616" cy="289392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0-11-04 в 19.35.5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727" cy="290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DACD" w14:textId="6E994852" w:rsidR="00F34648" w:rsidRPr="00F34648" w:rsidRDefault="00C05BB8" w:rsidP="006D6337">
      <w:pPr>
        <w:numPr>
          <w:ilvl w:val="0"/>
          <w:numId w:val="20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color w:val="000000"/>
          <w:lang w:eastAsia="en-US" w:bidi="ar-SA"/>
        </w:rPr>
        <w:t xml:space="preserve">Нажмите правой кнопкой мыши на название </w:t>
      </w:r>
      <w:r>
        <w:rPr>
          <w:rFonts w:ascii="Arial" w:eastAsia="Times New Roman" w:hAnsi="Arial" w:cs="Arial"/>
          <w:color w:val="000000"/>
          <w:lang w:val="en-US" w:eastAsia="en-US" w:bidi="ar-SA"/>
        </w:rPr>
        <w:t>artboard</w:t>
      </w:r>
      <w:r w:rsidRPr="00C05BB8">
        <w:rPr>
          <w:rFonts w:ascii="Arial" w:eastAsia="Times New Roman" w:hAnsi="Arial" w:cs="Arial"/>
          <w:color w:val="000000"/>
          <w:lang w:eastAsia="en-US" w:bidi="ar-SA"/>
        </w:rPr>
        <w:t xml:space="preserve"> </w:t>
      </w:r>
      <w:r>
        <w:rPr>
          <w:rFonts w:ascii="Arial" w:eastAsia="Times New Roman" w:hAnsi="Arial" w:cs="Arial"/>
          <w:color w:val="000000"/>
          <w:lang w:eastAsia="en-US" w:bidi="ar-SA"/>
        </w:rPr>
        <w:t xml:space="preserve">и выберите пункт копировать </w:t>
      </w:r>
      <w:r w:rsidRPr="00C05BB8">
        <w:rPr>
          <w:rFonts w:ascii="Arial" w:eastAsia="Times New Roman" w:hAnsi="Arial" w:cs="Arial"/>
          <w:color w:val="000000"/>
          <w:lang w:eastAsia="en-US" w:bidi="ar-SA"/>
        </w:rPr>
        <w:t>(</w:t>
      </w:r>
      <w:r>
        <w:rPr>
          <w:rFonts w:ascii="Arial" w:eastAsia="Times New Roman" w:hAnsi="Arial" w:cs="Arial"/>
          <w:color w:val="000000"/>
          <w:lang w:val="en-US" w:eastAsia="en-US" w:bidi="ar-SA"/>
        </w:rPr>
        <w:t>Copy</w:t>
      </w:r>
      <w:r w:rsidRPr="00C05BB8">
        <w:rPr>
          <w:rFonts w:ascii="Arial" w:eastAsia="Times New Roman" w:hAnsi="Arial" w:cs="Arial"/>
          <w:color w:val="000000"/>
          <w:lang w:eastAsia="en-US" w:bidi="ar-SA"/>
        </w:rPr>
        <w:t>)</w:t>
      </w:r>
    </w:p>
    <w:p w14:paraId="58784BE8" w14:textId="6E92F9C2" w:rsidR="00F34648" w:rsidRPr="00685BD8" w:rsidRDefault="00685BD8" w:rsidP="00685BD8">
      <w:pPr>
        <w:jc w:val="center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noProof/>
          <w:color w:val="000000"/>
          <w:lang w:eastAsia="en-US" w:bidi="ar-SA"/>
        </w:rPr>
        <w:lastRenderedPageBreak/>
        <w:drawing>
          <wp:inline distT="0" distB="0" distL="0" distR="0" wp14:anchorId="17848AAE" wp14:editId="34ACBCDB">
            <wp:extent cx="2597359" cy="2604249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0-11-04 в 19.36.4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266" cy="261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1BC2" w14:textId="3EFC12A6" w:rsidR="00F34648" w:rsidRPr="00F34648" w:rsidRDefault="00EE4A42" w:rsidP="006D6337">
      <w:pPr>
        <w:numPr>
          <w:ilvl w:val="0"/>
          <w:numId w:val="20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color w:val="000000"/>
          <w:lang w:eastAsia="en-US" w:bidi="ar-SA"/>
        </w:rPr>
        <w:t xml:space="preserve">Нажмите правой кнопкой мыши рядом с </w:t>
      </w:r>
      <w:r>
        <w:rPr>
          <w:rFonts w:ascii="Arial" w:eastAsia="Times New Roman" w:hAnsi="Arial" w:cs="Arial"/>
          <w:color w:val="000000"/>
          <w:lang w:val="en-US" w:eastAsia="en-US" w:bidi="ar-SA"/>
        </w:rPr>
        <w:t>artboard</w:t>
      </w:r>
      <w:r w:rsidRPr="00EE4A42">
        <w:rPr>
          <w:rFonts w:ascii="Arial" w:eastAsia="Times New Roman" w:hAnsi="Arial" w:cs="Arial"/>
          <w:color w:val="000000"/>
          <w:lang w:eastAsia="en-US" w:bidi="ar-SA"/>
        </w:rPr>
        <w:t xml:space="preserve"> </w:t>
      </w:r>
      <w:r>
        <w:rPr>
          <w:rFonts w:ascii="Arial" w:eastAsia="Times New Roman" w:hAnsi="Arial" w:cs="Arial"/>
          <w:color w:val="000000"/>
          <w:lang w:eastAsia="en-US" w:bidi="ar-SA"/>
        </w:rPr>
        <w:t xml:space="preserve">и выберите пункт Вставить </w:t>
      </w:r>
      <w:r w:rsidRPr="00EE4A42">
        <w:rPr>
          <w:rFonts w:ascii="Arial" w:eastAsia="Times New Roman" w:hAnsi="Arial" w:cs="Arial"/>
          <w:color w:val="000000"/>
          <w:lang w:eastAsia="en-US" w:bidi="ar-SA"/>
        </w:rPr>
        <w:t>(</w:t>
      </w:r>
      <w:r>
        <w:rPr>
          <w:rFonts w:ascii="Arial" w:eastAsia="Times New Roman" w:hAnsi="Arial" w:cs="Arial"/>
          <w:color w:val="000000"/>
          <w:lang w:val="en-US" w:eastAsia="en-US" w:bidi="ar-SA"/>
        </w:rPr>
        <w:t>Paste</w:t>
      </w:r>
      <w:r w:rsidRPr="00EE4A42">
        <w:rPr>
          <w:rFonts w:ascii="Arial" w:eastAsia="Times New Roman" w:hAnsi="Arial" w:cs="Arial"/>
          <w:color w:val="000000"/>
          <w:lang w:eastAsia="en-US" w:bidi="ar-SA"/>
        </w:rPr>
        <w:t>)</w:t>
      </w:r>
    </w:p>
    <w:p w14:paraId="7F1BE01C" w14:textId="38B38B34" w:rsidR="00F34648" w:rsidRPr="00EE4A42" w:rsidRDefault="00EE4A42" w:rsidP="00EE4A42">
      <w:pPr>
        <w:jc w:val="center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noProof/>
          <w:color w:val="000000"/>
          <w:lang w:eastAsia="en-US" w:bidi="ar-SA"/>
        </w:rPr>
        <w:drawing>
          <wp:inline distT="0" distB="0" distL="0" distR="0" wp14:anchorId="5AF01EB5" wp14:editId="7AE63DB9">
            <wp:extent cx="3710068" cy="217522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0-11-04 в 19.38.1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249" cy="218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155B" w14:textId="2DE49E45" w:rsidR="00F34648" w:rsidRPr="00F34648" w:rsidRDefault="006B7B17" w:rsidP="006D6337">
      <w:pPr>
        <w:numPr>
          <w:ilvl w:val="0"/>
          <w:numId w:val="20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color w:val="000000"/>
          <w:lang w:eastAsia="en-US" w:bidi="ar-SA"/>
        </w:rPr>
        <w:t xml:space="preserve">У вас появится два </w:t>
      </w:r>
      <w:r>
        <w:rPr>
          <w:rFonts w:ascii="Arial" w:eastAsia="Times New Roman" w:hAnsi="Arial" w:cs="Arial"/>
          <w:color w:val="000000"/>
          <w:lang w:val="en-US" w:eastAsia="en-US" w:bidi="ar-SA"/>
        </w:rPr>
        <w:t>artboard</w:t>
      </w:r>
    </w:p>
    <w:p w14:paraId="13DF350F" w14:textId="6E24EF54" w:rsidR="00F34648" w:rsidRPr="001A7C4F" w:rsidRDefault="001A7C4F" w:rsidP="001A7C4F">
      <w:pPr>
        <w:jc w:val="center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eastAsia="Times New Roman"/>
          <w:noProof/>
          <w:lang w:eastAsia="en-US" w:bidi="ar-SA"/>
        </w:rPr>
        <w:drawing>
          <wp:inline distT="0" distB="0" distL="0" distR="0" wp14:anchorId="19FE5F75" wp14:editId="60BFD225">
            <wp:extent cx="3318182" cy="282058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11-04 в 19.39.3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360" cy="28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FF4D" w14:textId="310D5970" w:rsidR="00F34648" w:rsidRPr="00F34648" w:rsidRDefault="00464475" w:rsidP="006D6337">
      <w:pPr>
        <w:numPr>
          <w:ilvl w:val="0"/>
          <w:numId w:val="20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color w:val="000000"/>
          <w:lang w:eastAsia="en-US" w:bidi="ar-SA"/>
        </w:rPr>
        <w:lastRenderedPageBreak/>
        <w:t xml:space="preserve">Кликните левой клавишей мыши на название второго </w:t>
      </w:r>
      <w:r>
        <w:rPr>
          <w:rFonts w:ascii="Arial" w:eastAsia="Times New Roman" w:hAnsi="Arial" w:cs="Arial"/>
          <w:color w:val="000000"/>
          <w:lang w:val="en-US" w:eastAsia="en-US" w:bidi="ar-SA"/>
        </w:rPr>
        <w:t>artboard</w:t>
      </w:r>
      <w:r w:rsidRPr="00464475">
        <w:rPr>
          <w:rFonts w:ascii="Arial" w:eastAsia="Times New Roman" w:hAnsi="Arial" w:cs="Arial"/>
          <w:color w:val="000000"/>
          <w:lang w:eastAsia="en-US" w:bidi="ar-SA"/>
        </w:rPr>
        <w:t xml:space="preserve"> </w:t>
      </w:r>
      <w:r>
        <w:rPr>
          <w:rFonts w:ascii="Arial" w:eastAsia="Times New Roman" w:hAnsi="Arial" w:cs="Arial"/>
          <w:color w:val="000000"/>
          <w:lang w:eastAsia="en-US" w:bidi="ar-SA"/>
        </w:rPr>
        <w:t>и перейдите в меню Слои</w:t>
      </w:r>
      <w:r>
        <w:rPr>
          <w:rFonts w:ascii="Arial" w:eastAsia="Times New Roman" w:hAnsi="Arial" w:cs="Arial"/>
          <w:color w:val="000000"/>
          <w:lang w:val="en-US" w:eastAsia="en-US" w:bidi="ar-SA"/>
        </w:rPr>
        <w:t xml:space="preserve"> (Layers)</w:t>
      </w:r>
    </w:p>
    <w:p w14:paraId="7A56C902" w14:textId="6742CF3B" w:rsidR="00F34648" w:rsidRPr="00DA641B" w:rsidRDefault="00DA641B" w:rsidP="00DA641B">
      <w:pPr>
        <w:jc w:val="center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noProof/>
          <w:color w:val="000000"/>
          <w:lang w:eastAsia="en-US" w:bidi="ar-SA"/>
        </w:rPr>
        <w:drawing>
          <wp:inline distT="0" distB="0" distL="0" distR="0" wp14:anchorId="0914E5B3" wp14:editId="19BB0A2F">
            <wp:extent cx="3539246" cy="3471368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20-11-04 в 19.40.19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386" cy="34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785D" w14:textId="73C9073A" w:rsidR="00F34648" w:rsidRPr="00F34648" w:rsidRDefault="00D57905" w:rsidP="006D6337">
      <w:pPr>
        <w:numPr>
          <w:ilvl w:val="0"/>
          <w:numId w:val="20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color w:val="000000"/>
          <w:lang w:eastAsia="en-US" w:bidi="ar-SA"/>
        </w:rPr>
        <w:t xml:space="preserve">Два раза кликните на иконку рядом с </w:t>
      </w:r>
      <w:r>
        <w:rPr>
          <w:rFonts w:ascii="Arial" w:eastAsia="Times New Roman" w:hAnsi="Arial" w:cs="Arial"/>
          <w:color w:val="000000"/>
          <w:lang w:val="en-US" w:eastAsia="en-US" w:bidi="ar-SA"/>
        </w:rPr>
        <w:t>artboard</w:t>
      </w:r>
    </w:p>
    <w:p w14:paraId="6A75C591" w14:textId="60996946" w:rsidR="00F34648" w:rsidRPr="00D57905" w:rsidRDefault="008A5611" w:rsidP="008A5611">
      <w:pPr>
        <w:jc w:val="center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noProof/>
          <w:color w:val="000000"/>
          <w:lang w:eastAsia="en-US" w:bidi="ar-SA"/>
        </w:rPr>
        <w:drawing>
          <wp:inline distT="0" distB="0" distL="0" distR="0" wp14:anchorId="78688E9F" wp14:editId="1D7B6757">
            <wp:extent cx="2514600" cy="15367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0-11-04 в 19.41.4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6675" w14:textId="3BE486B5" w:rsidR="00F34648" w:rsidRPr="00F34648" w:rsidRDefault="008B3642" w:rsidP="006D6337">
      <w:pPr>
        <w:numPr>
          <w:ilvl w:val="0"/>
          <w:numId w:val="20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color w:val="000000"/>
          <w:lang w:eastAsia="en-US" w:bidi="ar-SA"/>
        </w:rPr>
        <w:t>Раскройте каждый элемент что бы видеть структуру, для этого кликайте по иконке рядом с названием</w:t>
      </w:r>
    </w:p>
    <w:p w14:paraId="0746946D" w14:textId="6AF6C356" w:rsidR="00F34648" w:rsidRPr="008B3642" w:rsidRDefault="008B3642" w:rsidP="008B3642">
      <w:pPr>
        <w:jc w:val="center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eastAsia="Times New Roman"/>
          <w:noProof/>
          <w:lang w:eastAsia="en-US" w:bidi="ar-SA"/>
        </w:rPr>
        <w:drawing>
          <wp:inline distT="0" distB="0" distL="0" distR="0" wp14:anchorId="17B0BABF" wp14:editId="27AD9503">
            <wp:extent cx="1479061" cy="151718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0-11-04 в 19.43.16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237" cy="152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3455" w14:textId="6F8F6775" w:rsidR="00F34648" w:rsidRPr="00F34648" w:rsidRDefault="000523F0" w:rsidP="006D6337">
      <w:pPr>
        <w:numPr>
          <w:ilvl w:val="0"/>
          <w:numId w:val="20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color w:val="000000"/>
          <w:lang w:eastAsia="en-US" w:bidi="ar-SA"/>
        </w:rPr>
        <w:t xml:space="preserve">Выберите первый компонент </w:t>
      </w:r>
    </w:p>
    <w:p w14:paraId="72458742" w14:textId="36097F0B" w:rsidR="00F34648" w:rsidRPr="000523F0" w:rsidRDefault="000523F0" w:rsidP="000523F0">
      <w:pPr>
        <w:jc w:val="center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eastAsia="Times New Roman"/>
          <w:noProof/>
          <w:lang w:eastAsia="en-US" w:bidi="ar-SA"/>
        </w:rPr>
        <w:lastRenderedPageBreak/>
        <w:drawing>
          <wp:inline distT="0" distB="0" distL="0" distR="0" wp14:anchorId="255B8C5C" wp14:editId="43254DB3">
            <wp:extent cx="2527300" cy="1651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20-11-04 в 19.43.5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8FF1" w14:textId="6C77916F" w:rsidR="00F34648" w:rsidRPr="00F34648" w:rsidRDefault="0091083F" w:rsidP="006D6337">
      <w:pPr>
        <w:numPr>
          <w:ilvl w:val="0"/>
          <w:numId w:val="20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color w:val="000000"/>
          <w:lang w:eastAsia="en-US" w:bidi="ar-SA"/>
        </w:rPr>
        <w:t xml:space="preserve">Поставьте ему значение по </w:t>
      </w:r>
      <w:r>
        <w:rPr>
          <w:rFonts w:ascii="Arial" w:eastAsia="Times New Roman" w:hAnsi="Arial" w:cs="Arial"/>
          <w:color w:val="000000"/>
          <w:lang w:val="en-US" w:eastAsia="en-US" w:bidi="ar-SA"/>
        </w:rPr>
        <w:t>y</w:t>
      </w:r>
      <w:r w:rsidRPr="0091083F">
        <w:rPr>
          <w:rFonts w:ascii="Arial" w:eastAsia="Times New Roman" w:hAnsi="Arial" w:cs="Arial"/>
          <w:color w:val="000000"/>
          <w:lang w:eastAsia="en-US" w:bidi="ar-SA"/>
        </w:rPr>
        <w:t xml:space="preserve"> = 195</w:t>
      </w:r>
    </w:p>
    <w:p w14:paraId="7DEFC16B" w14:textId="6D837600" w:rsidR="00F34648" w:rsidRPr="0091083F" w:rsidRDefault="0091083F" w:rsidP="006B355A">
      <w:pPr>
        <w:jc w:val="center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noProof/>
          <w:color w:val="000000"/>
          <w:lang w:eastAsia="en-US" w:bidi="ar-SA"/>
        </w:rPr>
        <w:drawing>
          <wp:inline distT="0" distB="0" distL="0" distR="0" wp14:anchorId="6752BFB4" wp14:editId="536A2F16">
            <wp:extent cx="4835483" cy="1913969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0-11-04 в 19.44.5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941" cy="191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7F76" w14:textId="3ECD0A0C" w:rsidR="00F34648" w:rsidRPr="00F34648" w:rsidRDefault="006B355A" w:rsidP="006D6337">
      <w:pPr>
        <w:numPr>
          <w:ilvl w:val="0"/>
          <w:numId w:val="20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color w:val="000000"/>
          <w:lang w:eastAsia="en-US" w:bidi="ar-SA"/>
        </w:rPr>
        <w:t xml:space="preserve">Выберите второй элемент и поставьте ему значение равное </w:t>
      </w:r>
      <w:r>
        <w:rPr>
          <w:rFonts w:ascii="Arial" w:eastAsia="Times New Roman" w:hAnsi="Arial" w:cs="Arial"/>
          <w:color w:val="000000"/>
          <w:lang w:val="en-US" w:eastAsia="en-US" w:bidi="ar-SA"/>
        </w:rPr>
        <w:t>x</w:t>
      </w:r>
      <w:r w:rsidRPr="006B355A">
        <w:rPr>
          <w:rFonts w:ascii="Arial" w:eastAsia="Times New Roman" w:hAnsi="Arial" w:cs="Arial"/>
          <w:color w:val="000000"/>
          <w:lang w:eastAsia="en-US" w:bidi="ar-SA"/>
        </w:rPr>
        <w:t xml:space="preserve"> = 93</w:t>
      </w:r>
    </w:p>
    <w:p w14:paraId="7CAA7E33" w14:textId="67ABFD54" w:rsidR="00F34648" w:rsidRPr="006B355A" w:rsidRDefault="006B355A" w:rsidP="006B355A">
      <w:pPr>
        <w:jc w:val="center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noProof/>
          <w:color w:val="000000"/>
          <w:lang w:eastAsia="en-US" w:bidi="ar-SA"/>
        </w:rPr>
        <w:drawing>
          <wp:inline distT="0" distB="0" distL="0" distR="0" wp14:anchorId="4C226F3C" wp14:editId="193DE09B">
            <wp:extent cx="4865628" cy="16169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20-11-04 в 19.45.44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257" cy="162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C3BF" w14:textId="0A492C0B" w:rsidR="00F34648" w:rsidRPr="00F34648" w:rsidRDefault="00CB2D82" w:rsidP="006D6337">
      <w:pPr>
        <w:numPr>
          <w:ilvl w:val="0"/>
          <w:numId w:val="20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color w:val="000000"/>
          <w:lang w:eastAsia="en-US" w:bidi="ar-SA"/>
        </w:rPr>
        <w:t xml:space="preserve">Перейдите на вкладку </w:t>
      </w:r>
      <w:r>
        <w:rPr>
          <w:rFonts w:ascii="Arial" w:eastAsia="Times New Roman" w:hAnsi="Arial" w:cs="Arial"/>
          <w:color w:val="000000"/>
          <w:lang w:val="en-US" w:eastAsia="en-US" w:bidi="ar-SA"/>
        </w:rPr>
        <w:t>Prototype</w:t>
      </w:r>
    </w:p>
    <w:p w14:paraId="0BD186DE" w14:textId="37850730" w:rsidR="00F34648" w:rsidRPr="00886C17" w:rsidRDefault="00886C17" w:rsidP="00886C17">
      <w:pPr>
        <w:jc w:val="center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noProof/>
          <w:color w:val="000000"/>
          <w:lang w:eastAsia="en-US" w:bidi="ar-SA"/>
        </w:rPr>
        <w:drawing>
          <wp:inline distT="0" distB="0" distL="0" distR="0" wp14:anchorId="05718E0A" wp14:editId="753CF107">
            <wp:extent cx="3101312" cy="2069880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20-11-04 в 21.33.4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369" cy="20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6481" w14:textId="0381913C" w:rsidR="00F34648" w:rsidRPr="00F34648" w:rsidRDefault="00251130" w:rsidP="006D6337">
      <w:pPr>
        <w:numPr>
          <w:ilvl w:val="0"/>
          <w:numId w:val="20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color w:val="000000"/>
          <w:lang w:eastAsia="en-US" w:bidi="ar-SA"/>
        </w:rPr>
        <w:lastRenderedPageBreak/>
        <w:t xml:space="preserve">Кликните по названию первого </w:t>
      </w:r>
      <w:r>
        <w:rPr>
          <w:rFonts w:ascii="Arial" w:eastAsia="Times New Roman" w:hAnsi="Arial" w:cs="Arial"/>
          <w:color w:val="000000"/>
          <w:lang w:val="en-US" w:eastAsia="en-US" w:bidi="ar-SA"/>
        </w:rPr>
        <w:t>artboard</w:t>
      </w:r>
    </w:p>
    <w:p w14:paraId="2742C5F9" w14:textId="5E0C0CDA" w:rsidR="00F34648" w:rsidRPr="00251130" w:rsidRDefault="00223550" w:rsidP="00223550">
      <w:pPr>
        <w:jc w:val="center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noProof/>
          <w:color w:val="000000"/>
          <w:lang w:eastAsia="en-US" w:bidi="ar-SA"/>
        </w:rPr>
        <w:drawing>
          <wp:inline distT="0" distB="0" distL="0" distR="0" wp14:anchorId="0F55FFC2" wp14:editId="40762CC6">
            <wp:extent cx="3529198" cy="2819840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20-11-04 в 21.38.44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945" cy="282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083C" w14:textId="7FD6F495" w:rsidR="00F34648" w:rsidRPr="00F34648" w:rsidRDefault="00DF33D9" w:rsidP="006D6337">
      <w:pPr>
        <w:numPr>
          <w:ilvl w:val="0"/>
          <w:numId w:val="20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color w:val="000000"/>
          <w:lang w:eastAsia="en-US" w:bidi="ar-SA"/>
        </w:rPr>
        <w:t xml:space="preserve">Протяните левую синюю стрелочку ко второму </w:t>
      </w:r>
      <w:r>
        <w:rPr>
          <w:rFonts w:ascii="Arial" w:eastAsia="Times New Roman" w:hAnsi="Arial" w:cs="Arial"/>
          <w:color w:val="000000"/>
          <w:lang w:val="en-US" w:eastAsia="en-US" w:bidi="ar-SA"/>
        </w:rPr>
        <w:t>artboard</w:t>
      </w:r>
      <w:r w:rsidRPr="00DF33D9">
        <w:rPr>
          <w:rFonts w:ascii="Arial" w:eastAsia="Times New Roman" w:hAnsi="Arial" w:cs="Arial"/>
          <w:color w:val="000000"/>
          <w:lang w:eastAsia="en-US" w:bidi="ar-SA"/>
        </w:rPr>
        <w:t>’</w:t>
      </w:r>
      <w:r>
        <w:rPr>
          <w:rFonts w:ascii="Arial" w:eastAsia="Times New Roman" w:hAnsi="Arial" w:cs="Arial"/>
          <w:color w:val="000000"/>
          <w:lang w:eastAsia="en-US" w:bidi="ar-SA"/>
        </w:rPr>
        <w:t>у</w:t>
      </w:r>
    </w:p>
    <w:p w14:paraId="6FE73412" w14:textId="75F18391" w:rsidR="00F34648" w:rsidRPr="00DF33D9" w:rsidRDefault="00DF33D9" w:rsidP="00DF33D9">
      <w:pPr>
        <w:jc w:val="center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noProof/>
          <w:color w:val="000000"/>
          <w:lang w:eastAsia="en-US" w:bidi="ar-SA"/>
        </w:rPr>
        <w:drawing>
          <wp:inline distT="0" distB="0" distL="0" distR="0" wp14:anchorId="4D513987" wp14:editId="7F12FD30">
            <wp:extent cx="3810551" cy="3237874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2020-11-04 в 21.39.21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499" cy="324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421C" w14:textId="77C3788C" w:rsidR="00F34648" w:rsidRPr="00F34648" w:rsidRDefault="006634BB" w:rsidP="006D6337">
      <w:pPr>
        <w:numPr>
          <w:ilvl w:val="0"/>
          <w:numId w:val="20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color w:val="000000"/>
          <w:lang w:eastAsia="en-US" w:bidi="ar-SA"/>
        </w:rPr>
        <w:t xml:space="preserve">Кликните по связи между </w:t>
      </w:r>
      <w:r>
        <w:rPr>
          <w:rFonts w:ascii="Arial" w:eastAsia="Times New Roman" w:hAnsi="Arial" w:cs="Arial"/>
          <w:color w:val="000000"/>
          <w:lang w:val="en-US" w:eastAsia="en-US" w:bidi="ar-SA"/>
        </w:rPr>
        <w:t>artboard</w:t>
      </w:r>
    </w:p>
    <w:p w14:paraId="6C5FBF3C" w14:textId="37AB4D42" w:rsidR="00F34648" w:rsidRPr="00495A9C" w:rsidRDefault="00495A9C" w:rsidP="00495A9C">
      <w:pPr>
        <w:jc w:val="center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noProof/>
          <w:color w:val="000000"/>
          <w:lang w:eastAsia="en-US" w:bidi="ar-SA"/>
        </w:rPr>
        <w:lastRenderedPageBreak/>
        <w:drawing>
          <wp:inline distT="0" distB="0" distL="0" distR="0" wp14:anchorId="41BFAF66" wp14:editId="1F684482">
            <wp:extent cx="3147360" cy="2583638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 экрана 2020-11-04 в 21.40.47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445" cy="260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67F7" w14:textId="02C8C892" w:rsidR="00F34648" w:rsidRPr="00F34648" w:rsidRDefault="00BD7BE4" w:rsidP="006D6337">
      <w:pPr>
        <w:numPr>
          <w:ilvl w:val="0"/>
          <w:numId w:val="20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color w:val="000000"/>
          <w:lang w:eastAsia="en-US" w:bidi="ar-SA"/>
        </w:rPr>
        <w:t xml:space="preserve">В правом окне выберите в поле </w:t>
      </w:r>
      <w:r>
        <w:rPr>
          <w:rFonts w:ascii="Arial" w:eastAsia="Times New Roman" w:hAnsi="Arial" w:cs="Arial"/>
          <w:color w:val="000000"/>
          <w:lang w:val="en-US" w:eastAsia="en-US" w:bidi="ar-SA"/>
        </w:rPr>
        <w:t>Trigger</w:t>
      </w:r>
      <w:r w:rsidRPr="00BD7BE4">
        <w:rPr>
          <w:rFonts w:ascii="Arial" w:eastAsia="Times New Roman" w:hAnsi="Arial" w:cs="Arial"/>
          <w:color w:val="000000"/>
          <w:lang w:eastAsia="en-US" w:bidi="ar-SA"/>
        </w:rPr>
        <w:t xml:space="preserve"> </w:t>
      </w:r>
      <w:r>
        <w:rPr>
          <w:rFonts w:ascii="Arial" w:eastAsia="Times New Roman" w:hAnsi="Arial" w:cs="Arial"/>
          <w:color w:val="000000"/>
          <w:lang w:eastAsia="en-US" w:bidi="ar-SA"/>
        </w:rPr>
        <w:t xml:space="preserve">выберите значение </w:t>
      </w:r>
      <w:r>
        <w:rPr>
          <w:rFonts w:ascii="Arial" w:eastAsia="Times New Roman" w:hAnsi="Arial" w:cs="Arial"/>
          <w:color w:val="000000"/>
          <w:lang w:val="en-US" w:eastAsia="en-US" w:bidi="ar-SA"/>
        </w:rPr>
        <w:t>Time</w:t>
      </w:r>
      <w:r>
        <w:rPr>
          <w:rFonts w:ascii="Arial" w:eastAsia="Times New Roman" w:hAnsi="Arial" w:cs="Arial"/>
          <w:color w:val="000000"/>
          <w:lang w:eastAsia="en-US" w:bidi="ar-SA"/>
        </w:rPr>
        <w:t xml:space="preserve">, </w:t>
      </w:r>
      <w:r>
        <w:rPr>
          <w:rFonts w:ascii="Arial" w:eastAsia="Times New Roman" w:hAnsi="Arial" w:cs="Arial"/>
          <w:color w:val="000000"/>
          <w:lang w:val="en-US" w:eastAsia="en-US" w:bidi="ar-SA"/>
        </w:rPr>
        <w:t>Delay</w:t>
      </w:r>
      <w:r w:rsidRPr="00BD7BE4">
        <w:rPr>
          <w:rFonts w:ascii="Arial" w:eastAsia="Times New Roman" w:hAnsi="Arial" w:cs="Arial"/>
          <w:color w:val="000000"/>
          <w:lang w:eastAsia="en-US" w:bidi="ar-SA"/>
        </w:rPr>
        <w:t xml:space="preserve"> </w:t>
      </w:r>
      <w:r>
        <w:rPr>
          <w:rFonts w:ascii="Arial" w:eastAsia="Times New Roman" w:hAnsi="Arial" w:cs="Arial"/>
          <w:color w:val="000000"/>
          <w:lang w:eastAsia="en-US" w:bidi="ar-SA"/>
        </w:rPr>
        <w:t xml:space="preserve">установите на </w:t>
      </w:r>
      <w:r w:rsidRPr="00BD7BE4">
        <w:rPr>
          <w:rFonts w:ascii="Arial" w:eastAsia="Times New Roman" w:hAnsi="Arial" w:cs="Arial"/>
          <w:color w:val="000000"/>
          <w:lang w:eastAsia="en-US" w:bidi="ar-SA"/>
        </w:rPr>
        <w:t xml:space="preserve">0,8 </w:t>
      </w:r>
      <w:r>
        <w:rPr>
          <w:rFonts w:ascii="Arial" w:eastAsia="Times New Roman" w:hAnsi="Arial" w:cs="Arial"/>
          <w:color w:val="000000"/>
          <w:lang w:val="en-US" w:eastAsia="en-US" w:bidi="ar-SA"/>
        </w:rPr>
        <w:t>s</w:t>
      </w:r>
      <w:r w:rsidRPr="00BD7BE4">
        <w:rPr>
          <w:rFonts w:ascii="Arial" w:eastAsia="Times New Roman" w:hAnsi="Arial" w:cs="Arial"/>
          <w:color w:val="000000"/>
          <w:lang w:eastAsia="en-US" w:bidi="ar-SA"/>
        </w:rPr>
        <w:t xml:space="preserve">, </w:t>
      </w:r>
      <w:r>
        <w:rPr>
          <w:rFonts w:ascii="Arial" w:eastAsia="Times New Roman" w:hAnsi="Arial" w:cs="Arial"/>
          <w:color w:val="000000"/>
          <w:lang w:val="en-US" w:eastAsia="en-US" w:bidi="ar-SA"/>
        </w:rPr>
        <w:t>Type</w:t>
      </w:r>
      <w:r>
        <w:rPr>
          <w:rFonts w:ascii="Arial" w:eastAsia="Times New Roman" w:hAnsi="Arial" w:cs="Arial"/>
          <w:color w:val="000000"/>
          <w:lang w:eastAsia="en-US" w:bidi="ar-SA"/>
        </w:rPr>
        <w:t xml:space="preserve"> – </w:t>
      </w:r>
      <w:r>
        <w:rPr>
          <w:rFonts w:ascii="Arial" w:eastAsia="Times New Roman" w:hAnsi="Arial" w:cs="Arial"/>
          <w:color w:val="000000"/>
          <w:lang w:val="en-US" w:eastAsia="en-US" w:bidi="ar-SA"/>
        </w:rPr>
        <w:t>Auto</w:t>
      </w:r>
      <w:r w:rsidRPr="00BD7BE4">
        <w:rPr>
          <w:rFonts w:ascii="Arial" w:eastAsia="Times New Roman" w:hAnsi="Arial" w:cs="Arial"/>
          <w:color w:val="000000"/>
          <w:lang w:eastAsia="en-US" w:bidi="ar-SA"/>
        </w:rPr>
        <w:t>-</w:t>
      </w:r>
      <w:r>
        <w:rPr>
          <w:rFonts w:ascii="Arial" w:eastAsia="Times New Roman" w:hAnsi="Arial" w:cs="Arial"/>
          <w:color w:val="000000"/>
          <w:lang w:val="en-US" w:eastAsia="en-US" w:bidi="ar-SA"/>
        </w:rPr>
        <w:t>Animate</w:t>
      </w:r>
      <w:r>
        <w:rPr>
          <w:rFonts w:ascii="Arial" w:eastAsia="Times New Roman" w:hAnsi="Arial" w:cs="Arial"/>
          <w:color w:val="000000"/>
          <w:lang w:eastAsia="en-US" w:bidi="ar-SA"/>
        </w:rPr>
        <w:t xml:space="preserve"> и </w:t>
      </w:r>
      <w:r>
        <w:rPr>
          <w:rFonts w:ascii="Arial" w:eastAsia="Times New Roman" w:hAnsi="Arial" w:cs="Arial"/>
          <w:color w:val="000000"/>
          <w:lang w:val="en-US" w:eastAsia="en-US" w:bidi="ar-SA"/>
        </w:rPr>
        <w:t>Duration</w:t>
      </w:r>
      <w:r w:rsidRPr="00BD7BE4">
        <w:rPr>
          <w:rFonts w:ascii="Arial" w:eastAsia="Times New Roman" w:hAnsi="Arial" w:cs="Arial"/>
          <w:color w:val="000000"/>
          <w:lang w:eastAsia="en-US" w:bidi="ar-SA"/>
        </w:rPr>
        <w:t xml:space="preserve"> 0,8 </w:t>
      </w:r>
      <w:r>
        <w:rPr>
          <w:rFonts w:ascii="Arial" w:eastAsia="Times New Roman" w:hAnsi="Arial" w:cs="Arial"/>
          <w:color w:val="000000"/>
          <w:lang w:val="en-US" w:eastAsia="en-US" w:bidi="ar-SA"/>
        </w:rPr>
        <w:t>s</w:t>
      </w:r>
    </w:p>
    <w:p w14:paraId="5EDB9EDF" w14:textId="5E995C79" w:rsidR="00F34648" w:rsidRPr="00BD7BE4" w:rsidRDefault="00BD7BE4" w:rsidP="00BD7BE4">
      <w:pPr>
        <w:jc w:val="center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noProof/>
          <w:color w:val="000000"/>
          <w:lang w:eastAsia="en-US" w:bidi="ar-SA"/>
        </w:rPr>
        <w:drawing>
          <wp:inline distT="0" distB="0" distL="0" distR="0" wp14:anchorId="3C7D877E" wp14:editId="4CB74EBB">
            <wp:extent cx="3227747" cy="30493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20-11-04 в 21.42.28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839" cy="30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5DEC" w14:textId="417AB0BE" w:rsidR="00F34648" w:rsidRPr="00F34648" w:rsidRDefault="001C07CF" w:rsidP="006D6337">
      <w:pPr>
        <w:numPr>
          <w:ilvl w:val="0"/>
          <w:numId w:val="20"/>
        </w:numPr>
        <w:spacing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color w:val="000000"/>
          <w:lang w:eastAsia="en-US" w:bidi="ar-SA"/>
        </w:rPr>
        <w:t xml:space="preserve">Для запуска и просмотра результата запустите эмулятор нажав на </w:t>
      </w:r>
      <w:r>
        <w:rPr>
          <w:rFonts w:ascii="Arial" w:eastAsia="Times New Roman" w:hAnsi="Arial" w:cs="Arial"/>
          <w:color w:val="000000"/>
          <w:lang w:val="en-US" w:eastAsia="en-US" w:bidi="ar-SA"/>
        </w:rPr>
        <w:t>Play</w:t>
      </w:r>
      <w:r w:rsidR="006B1800">
        <w:rPr>
          <w:rFonts w:ascii="Arial" w:eastAsia="Times New Roman" w:hAnsi="Arial" w:cs="Arial"/>
          <w:color w:val="000000"/>
          <w:lang w:eastAsia="en-US" w:bidi="ar-SA"/>
        </w:rPr>
        <w:t xml:space="preserve"> в правом верхнем углу</w:t>
      </w:r>
    </w:p>
    <w:p w14:paraId="1DF06B3C" w14:textId="06C1A615" w:rsidR="00F34648" w:rsidRPr="006D6337" w:rsidRDefault="006B1800" w:rsidP="00AF47E9">
      <w:pPr>
        <w:jc w:val="center"/>
        <w:rPr>
          <w:rFonts w:ascii="Arial" w:eastAsia="Times New Roman" w:hAnsi="Arial" w:cs="Arial"/>
          <w:color w:val="000000"/>
          <w:lang w:eastAsia="en-US" w:bidi="ar-SA"/>
        </w:rPr>
      </w:pPr>
      <w:r>
        <w:rPr>
          <w:rFonts w:ascii="Arial" w:eastAsia="Times New Roman" w:hAnsi="Arial" w:cs="Arial"/>
          <w:noProof/>
          <w:color w:val="000000"/>
          <w:lang w:eastAsia="en-US" w:bidi="ar-SA"/>
        </w:rPr>
        <w:lastRenderedPageBreak/>
        <w:drawing>
          <wp:inline distT="0" distB="0" distL="0" distR="0" wp14:anchorId="269A00AE" wp14:editId="254D11FF">
            <wp:extent cx="4353162" cy="2284361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 экрана 2020-11-04 в 21.45.21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309" cy="22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648" w:rsidRPr="006D6337">
      <w:footerReference w:type="default" r:id="rId41"/>
      <w:pgSz w:w="11907" w:h="16839" w:code="9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691739" w14:textId="77777777" w:rsidR="00EC53B6" w:rsidRDefault="00EC53B6">
      <w:pPr>
        <w:spacing w:after="0" w:line="240" w:lineRule="auto"/>
      </w:pPr>
      <w:r>
        <w:separator/>
      </w:r>
    </w:p>
  </w:endnote>
  <w:endnote w:type="continuationSeparator" w:id="0">
    <w:p w14:paraId="6E13EC5B" w14:textId="77777777" w:rsidR="00EC53B6" w:rsidRDefault="00EC53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261614" w14:textId="77777777" w:rsidR="005917A3" w:rsidRDefault="000B065D">
        <w:pPr>
          <w:pStyle w:val="af5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978BC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871585" w14:textId="77777777" w:rsidR="00EC53B6" w:rsidRDefault="00EC53B6">
      <w:pPr>
        <w:spacing w:after="0" w:line="240" w:lineRule="auto"/>
      </w:pPr>
      <w:r>
        <w:separator/>
      </w:r>
    </w:p>
  </w:footnote>
  <w:footnote w:type="continuationSeparator" w:id="0">
    <w:p w14:paraId="738FFF7D" w14:textId="77777777" w:rsidR="00EC53B6" w:rsidRDefault="00EC53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0ABC21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946A0D"/>
    <w:multiLevelType w:val="multilevel"/>
    <w:tmpl w:val="8960BB1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8526247"/>
    <w:multiLevelType w:val="hybridMultilevel"/>
    <w:tmpl w:val="1A72D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4870E0"/>
    <w:multiLevelType w:val="multilevel"/>
    <w:tmpl w:val="18F0FD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DD11B70"/>
    <w:multiLevelType w:val="multilevel"/>
    <w:tmpl w:val="9C061BF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2957834"/>
    <w:multiLevelType w:val="hybridMultilevel"/>
    <w:tmpl w:val="64709B02"/>
    <w:lvl w:ilvl="0" w:tplc="B038CF4E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8FB2080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EAC402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065C6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64202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DF29DD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4C96F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60FCA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B2AC7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4A61F9"/>
    <w:multiLevelType w:val="multilevel"/>
    <w:tmpl w:val="AB96132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3A49D7"/>
    <w:multiLevelType w:val="multilevel"/>
    <w:tmpl w:val="212261F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A600EE"/>
    <w:multiLevelType w:val="hybridMultilevel"/>
    <w:tmpl w:val="8C8A2D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FCC4989"/>
    <w:multiLevelType w:val="hybridMultilevel"/>
    <w:tmpl w:val="7C402178"/>
    <w:lvl w:ilvl="0" w:tplc="76366C42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E58532C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34A28D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9BAE41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A786A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2682B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A3674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56695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F5EC7F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2D70115"/>
    <w:multiLevelType w:val="multilevel"/>
    <w:tmpl w:val="57523DA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6C82C9A"/>
    <w:multiLevelType w:val="hybridMultilevel"/>
    <w:tmpl w:val="63F07864"/>
    <w:lvl w:ilvl="0" w:tplc="35021966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9F1694E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6C25DD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26317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621BD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1B898D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32308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2C1DB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92B73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F8173D"/>
    <w:multiLevelType w:val="multilevel"/>
    <w:tmpl w:val="7A547BC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9BC0320"/>
    <w:multiLevelType w:val="hybridMultilevel"/>
    <w:tmpl w:val="DC3C7298"/>
    <w:lvl w:ilvl="0" w:tplc="2D022FC6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320A1CC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CAC58F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18B22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9680B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79CB44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64668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20DD0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80077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083510"/>
    <w:multiLevelType w:val="hybridMultilevel"/>
    <w:tmpl w:val="CB786FF6"/>
    <w:lvl w:ilvl="0" w:tplc="255EF49E">
      <w:start w:val="1"/>
      <w:numFmt w:val="bullet"/>
      <w:pStyle w:val="a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F17CD2E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7CA34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525BF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269F3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23285A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9AAC2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F280F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09EC38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C66DA6"/>
    <w:multiLevelType w:val="hybridMultilevel"/>
    <w:tmpl w:val="A2866AE8"/>
    <w:lvl w:ilvl="0" w:tplc="D7C64B82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C1C829A">
      <w:start w:val="3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C65A21D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61A02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F425BA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A02BA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9383F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84005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B26F6F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5403BFB"/>
    <w:multiLevelType w:val="multilevel"/>
    <w:tmpl w:val="0C2A27E4"/>
    <w:lvl w:ilvl="0">
      <w:start w:val="1"/>
      <w:numFmt w:val="decimal"/>
      <w:suff w:val="space"/>
      <w:lvlText w:val="%1."/>
      <w:lvlJc w:val="left"/>
      <w:pPr>
        <w:ind w:left="0" w:firstLine="284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6" w15:restartNumberingAfterBreak="0">
    <w:nsid w:val="564B4E03"/>
    <w:multiLevelType w:val="multilevel"/>
    <w:tmpl w:val="2AA20DE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B226C1F"/>
    <w:multiLevelType w:val="hybridMultilevel"/>
    <w:tmpl w:val="49ACD974"/>
    <w:lvl w:ilvl="0" w:tplc="EA125C30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1E18FD5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6B47A3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DE402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FC033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DB6D29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16B41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5C331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B72354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5F7045"/>
    <w:multiLevelType w:val="multilevel"/>
    <w:tmpl w:val="B8A2C65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144407D"/>
    <w:multiLevelType w:val="hybridMultilevel"/>
    <w:tmpl w:val="9E300260"/>
    <w:lvl w:ilvl="0" w:tplc="255EF49E">
      <w:start w:val="1"/>
      <w:numFmt w:val="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67CA34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525BF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269F3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23285A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9AAC2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F280F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09EC38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635753"/>
    <w:multiLevelType w:val="multilevel"/>
    <w:tmpl w:val="ABA2E3E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94A06F9"/>
    <w:multiLevelType w:val="multilevel"/>
    <w:tmpl w:val="53CACF5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0B4F5C"/>
    <w:multiLevelType w:val="multilevel"/>
    <w:tmpl w:val="A880D5F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C901CF9"/>
    <w:multiLevelType w:val="hybridMultilevel"/>
    <w:tmpl w:val="2F4A75D8"/>
    <w:lvl w:ilvl="0" w:tplc="32984198">
      <w:start w:val="1"/>
      <w:numFmt w:val="decimal"/>
      <w:pStyle w:val="a0"/>
      <w:lvlText w:val="%1."/>
      <w:lvlJc w:val="left"/>
      <w:pPr>
        <w:ind w:left="720" w:hanging="360"/>
      </w:pPr>
    </w:lvl>
    <w:lvl w:ilvl="1" w:tplc="F1A4A37C">
      <w:start w:val="1"/>
      <w:numFmt w:val="lowerLetter"/>
      <w:lvlText w:val="%2."/>
      <w:lvlJc w:val="left"/>
      <w:pPr>
        <w:ind w:left="1440" w:hanging="360"/>
      </w:pPr>
    </w:lvl>
    <w:lvl w:ilvl="2" w:tplc="70443D44">
      <w:start w:val="1"/>
      <w:numFmt w:val="lowerRoman"/>
      <w:lvlText w:val="%3."/>
      <w:lvlJc w:val="right"/>
      <w:pPr>
        <w:ind w:left="2160" w:hanging="180"/>
      </w:pPr>
    </w:lvl>
    <w:lvl w:ilvl="3" w:tplc="AA2A956E">
      <w:start w:val="1"/>
      <w:numFmt w:val="decimal"/>
      <w:lvlText w:val="%4."/>
      <w:lvlJc w:val="left"/>
      <w:pPr>
        <w:ind w:left="2880" w:hanging="360"/>
      </w:pPr>
    </w:lvl>
    <w:lvl w:ilvl="4" w:tplc="46C8B410" w:tentative="1">
      <w:start w:val="1"/>
      <w:numFmt w:val="lowerLetter"/>
      <w:lvlText w:val="%5."/>
      <w:lvlJc w:val="left"/>
      <w:pPr>
        <w:ind w:left="3600" w:hanging="360"/>
      </w:pPr>
    </w:lvl>
    <w:lvl w:ilvl="5" w:tplc="7E2E1A9C" w:tentative="1">
      <w:start w:val="1"/>
      <w:numFmt w:val="lowerRoman"/>
      <w:lvlText w:val="%6."/>
      <w:lvlJc w:val="right"/>
      <w:pPr>
        <w:ind w:left="4320" w:hanging="180"/>
      </w:pPr>
    </w:lvl>
    <w:lvl w:ilvl="6" w:tplc="31260E60" w:tentative="1">
      <w:start w:val="1"/>
      <w:numFmt w:val="decimal"/>
      <w:lvlText w:val="%7."/>
      <w:lvlJc w:val="left"/>
      <w:pPr>
        <w:ind w:left="5040" w:hanging="360"/>
      </w:pPr>
    </w:lvl>
    <w:lvl w:ilvl="7" w:tplc="BAF85B44" w:tentative="1">
      <w:start w:val="1"/>
      <w:numFmt w:val="lowerLetter"/>
      <w:lvlText w:val="%8."/>
      <w:lvlJc w:val="left"/>
      <w:pPr>
        <w:ind w:left="5760" w:hanging="360"/>
      </w:pPr>
    </w:lvl>
    <w:lvl w:ilvl="8" w:tplc="C9E880A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1F0F7B"/>
    <w:multiLevelType w:val="multilevel"/>
    <w:tmpl w:val="2FD8F54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2AB5C61"/>
    <w:multiLevelType w:val="multilevel"/>
    <w:tmpl w:val="89FCF83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80B14DB"/>
    <w:multiLevelType w:val="multilevel"/>
    <w:tmpl w:val="0C2A27E4"/>
    <w:lvl w:ilvl="0">
      <w:start w:val="1"/>
      <w:numFmt w:val="decimal"/>
      <w:suff w:val="space"/>
      <w:lvlText w:val="%1."/>
      <w:lvlJc w:val="left"/>
      <w:pPr>
        <w:ind w:left="0" w:firstLine="284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7" w15:restartNumberingAfterBreak="0">
    <w:nsid w:val="7FFA732E"/>
    <w:multiLevelType w:val="multilevel"/>
    <w:tmpl w:val="E4CAD97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20"/>
  </w:num>
  <w:num w:numId="3">
    <w:abstractNumId w:val="27"/>
  </w:num>
  <w:num w:numId="4">
    <w:abstractNumId w:val="22"/>
  </w:num>
  <w:num w:numId="5">
    <w:abstractNumId w:val="14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23"/>
  </w:num>
  <w:num w:numId="16">
    <w:abstractNumId w:val="33"/>
  </w:num>
  <w:num w:numId="17">
    <w:abstractNumId w:val="17"/>
  </w:num>
  <w:num w:numId="18">
    <w:abstractNumId w:val="29"/>
  </w:num>
  <w:num w:numId="19">
    <w:abstractNumId w:val="11"/>
  </w:num>
  <w:num w:numId="20">
    <w:abstractNumId w:val="25"/>
  </w:num>
  <w:num w:numId="21">
    <w:abstractNumId w:val="12"/>
    <w:lvlOverride w:ilvl="0">
      <w:lvl w:ilvl="0">
        <w:numFmt w:val="decimal"/>
        <w:lvlText w:val="%1."/>
        <w:lvlJc w:val="left"/>
      </w:lvl>
    </w:lvlOverride>
  </w:num>
  <w:num w:numId="22">
    <w:abstractNumId w:val="15"/>
    <w:lvlOverride w:ilvl="0">
      <w:lvl w:ilvl="0">
        <w:numFmt w:val="decimal"/>
        <w:lvlText w:val="%1."/>
        <w:lvlJc w:val="left"/>
      </w:lvl>
    </w:lvlOverride>
  </w:num>
  <w:num w:numId="23">
    <w:abstractNumId w:val="15"/>
    <w:lvlOverride w:ilvl="0">
      <w:lvl w:ilvl="0">
        <w:numFmt w:val="decimal"/>
        <w:lvlText w:val="%1."/>
        <w:lvlJc w:val="left"/>
      </w:lvl>
    </w:lvlOverride>
  </w:num>
  <w:num w:numId="24">
    <w:abstractNumId w:val="15"/>
    <w:lvlOverride w:ilvl="0">
      <w:lvl w:ilvl="0">
        <w:numFmt w:val="decimal"/>
        <w:lvlText w:val="%1."/>
        <w:lvlJc w:val="left"/>
      </w:lvl>
    </w:lvlOverride>
  </w:num>
  <w:num w:numId="25">
    <w:abstractNumId w:val="13"/>
    <w:lvlOverride w:ilvl="0">
      <w:lvl w:ilvl="0">
        <w:numFmt w:val="decimal"/>
        <w:lvlText w:val="%1."/>
        <w:lvlJc w:val="left"/>
      </w:lvl>
    </w:lvlOverride>
  </w:num>
  <w:num w:numId="26">
    <w:abstractNumId w:val="28"/>
    <w:lvlOverride w:ilvl="1">
      <w:lvl w:ilvl="1">
        <w:numFmt w:val="lowerLetter"/>
        <w:lvlText w:val="%2."/>
        <w:lvlJc w:val="left"/>
      </w:lvl>
    </w:lvlOverride>
  </w:num>
  <w:num w:numId="27">
    <w:abstractNumId w:val="24"/>
  </w:num>
  <w:num w:numId="28">
    <w:abstractNumId w:val="24"/>
    <w:lvlOverride w:ilvl="1">
      <w:lvl w:ilvl="1" w:tplc="2C1C829A">
        <w:numFmt w:val="lowerLetter"/>
        <w:lvlText w:val="%2."/>
        <w:lvlJc w:val="left"/>
      </w:lvl>
    </w:lvlOverride>
  </w:num>
  <w:num w:numId="29">
    <w:abstractNumId w:val="18"/>
  </w:num>
  <w:num w:numId="30">
    <w:abstractNumId w:val="30"/>
    <w:lvlOverride w:ilvl="0">
      <w:lvl w:ilvl="0">
        <w:numFmt w:val="decimal"/>
        <w:lvlText w:val="%1."/>
        <w:lvlJc w:val="left"/>
      </w:lvl>
    </w:lvlOverride>
  </w:num>
  <w:num w:numId="31">
    <w:abstractNumId w:val="21"/>
    <w:lvlOverride w:ilvl="0">
      <w:lvl w:ilvl="0">
        <w:numFmt w:val="decimal"/>
        <w:lvlText w:val="%1."/>
        <w:lvlJc w:val="left"/>
      </w:lvl>
    </w:lvlOverride>
  </w:num>
  <w:num w:numId="32">
    <w:abstractNumId w:val="35"/>
    <w:lvlOverride w:ilvl="0">
      <w:lvl w:ilvl="0">
        <w:numFmt w:val="decimal"/>
        <w:lvlText w:val="%1."/>
        <w:lvlJc w:val="left"/>
      </w:lvl>
    </w:lvlOverride>
  </w:num>
  <w:num w:numId="33">
    <w:abstractNumId w:val="10"/>
    <w:lvlOverride w:ilvl="0">
      <w:lvl w:ilvl="0">
        <w:numFmt w:val="decimal"/>
        <w:lvlText w:val="%1."/>
        <w:lvlJc w:val="left"/>
      </w:lvl>
    </w:lvlOverride>
  </w:num>
  <w:num w:numId="34">
    <w:abstractNumId w:val="19"/>
    <w:lvlOverride w:ilvl="0">
      <w:lvl w:ilvl="0">
        <w:numFmt w:val="decimal"/>
        <w:lvlText w:val="%1."/>
        <w:lvlJc w:val="left"/>
      </w:lvl>
    </w:lvlOverride>
  </w:num>
  <w:num w:numId="35">
    <w:abstractNumId w:val="16"/>
    <w:lvlOverride w:ilvl="0">
      <w:lvl w:ilvl="0">
        <w:numFmt w:val="decimal"/>
        <w:lvlText w:val="%1."/>
        <w:lvlJc w:val="left"/>
      </w:lvl>
    </w:lvlOverride>
  </w:num>
  <w:num w:numId="36">
    <w:abstractNumId w:val="34"/>
    <w:lvlOverride w:ilvl="0">
      <w:lvl w:ilvl="0">
        <w:numFmt w:val="decimal"/>
        <w:lvlText w:val="%1."/>
        <w:lvlJc w:val="left"/>
      </w:lvl>
    </w:lvlOverride>
  </w:num>
  <w:num w:numId="37">
    <w:abstractNumId w:val="32"/>
    <w:lvlOverride w:ilvl="0">
      <w:lvl w:ilvl="0">
        <w:numFmt w:val="decimal"/>
        <w:lvlText w:val="%1."/>
        <w:lvlJc w:val="left"/>
      </w:lvl>
    </w:lvlOverride>
  </w:num>
  <w:num w:numId="38">
    <w:abstractNumId w:val="26"/>
    <w:lvlOverride w:ilvl="0">
      <w:lvl w:ilvl="0">
        <w:numFmt w:val="decimal"/>
        <w:lvlText w:val="%1."/>
        <w:lvlJc w:val="left"/>
      </w:lvl>
    </w:lvlOverride>
  </w:num>
  <w:num w:numId="39">
    <w:abstractNumId w:val="26"/>
    <w:lvlOverride w:ilvl="0">
      <w:lvl w:ilvl="0">
        <w:numFmt w:val="decimal"/>
        <w:lvlText w:val="%1."/>
        <w:lvlJc w:val="left"/>
      </w:lvl>
    </w:lvlOverride>
  </w:num>
  <w:num w:numId="40">
    <w:abstractNumId w:val="26"/>
    <w:lvlOverride w:ilvl="0">
      <w:lvl w:ilvl="0">
        <w:numFmt w:val="decimal"/>
        <w:lvlText w:val="%1."/>
        <w:lvlJc w:val="left"/>
      </w:lvl>
    </w:lvlOverride>
  </w:num>
  <w:num w:numId="41">
    <w:abstractNumId w:val="31"/>
    <w:lvlOverride w:ilvl="0">
      <w:lvl w:ilvl="0">
        <w:numFmt w:val="decimal"/>
        <w:lvlText w:val="%1."/>
        <w:lvlJc w:val="left"/>
      </w:lvl>
    </w:lvlOverride>
  </w:num>
  <w:num w:numId="42">
    <w:abstractNumId w:val="37"/>
    <w:lvlOverride w:ilvl="0">
      <w:lvl w:ilvl="0">
        <w:numFmt w:val="decimal"/>
        <w:lvlText w:val="%1."/>
        <w:lvlJc w:val="left"/>
      </w:lvl>
    </w:lvlOverride>
  </w:num>
  <w:num w:numId="4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4DFA"/>
    <w:rsid w:val="00000173"/>
    <w:rsid w:val="00002C1B"/>
    <w:rsid w:val="000176CF"/>
    <w:rsid w:val="000205C6"/>
    <w:rsid w:val="00020A62"/>
    <w:rsid w:val="00025E68"/>
    <w:rsid w:val="00035B73"/>
    <w:rsid w:val="000401F3"/>
    <w:rsid w:val="00040CB3"/>
    <w:rsid w:val="00047EF3"/>
    <w:rsid w:val="000523F0"/>
    <w:rsid w:val="00054899"/>
    <w:rsid w:val="00054B7B"/>
    <w:rsid w:val="000575D1"/>
    <w:rsid w:val="00060041"/>
    <w:rsid w:val="00067F66"/>
    <w:rsid w:val="000705B1"/>
    <w:rsid w:val="00071891"/>
    <w:rsid w:val="0007381C"/>
    <w:rsid w:val="00075156"/>
    <w:rsid w:val="00083DE5"/>
    <w:rsid w:val="000903EC"/>
    <w:rsid w:val="000947E1"/>
    <w:rsid w:val="0009577F"/>
    <w:rsid w:val="000965FE"/>
    <w:rsid w:val="000A0E53"/>
    <w:rsid w:val="000A0EB2"/>
    <w:rsid w:val="000A6F7B"/>
    <w:rsid w:val="000B065D"/>
    <w:rsid w:val="000B1644"/>
    <w:rsid w:val="000B31AA"/>
    <w:rsid w:val="000C0D07"/>
    <w:rsid w:val="000C32B1"/>
    <w:rsid w:val="000C4B84"/>
    <w:rsid w:val="000D58A8"/>
    <w:rsid w:val="000E03EF"/>
    <w:rsid w:val="000E4C8C"/>
    <w:rsid w:val="000F3758"/>
    <w:rsid w:val="00111713"/>
    <w:rsid w:val="00116130"/>
    <w:rsid w:val="001224BA"/>
    <w:rsid w:val="00123876"/>
    <w:rsid w:val="00126730"/>
    <w:rsid w:val="00132738"/>
    <w:rsid w:val="001444F9"/>
    <w:rsid w:val="001511BF"/>
    <w:rsid w:val="001547FF"/>
    <w:rsid w:val="00160010"/>
    <w:rsid w:val="001603C4"/>
    <w:rsid w:val="00164AB8"/>
    <w:rsid w:val="0017054B"/>
    <w:rsid w:val="00172779"/>
    <w:rsid w:val="00177E87"/>
    <w:rsid w:val="00181427"/>
    <w:rsid w:val="001845F8"/>
    <w:rsid w:val="00187314"/>
    <w:rsid w:val="0019040D"/>
    <w:rsid w:val="001905C6"/>
    <w:rsid w:val="00190F4D"/>
    <w:rsid w:val="00192B1E"/>
    <w:rsid w:val="00193CB3"/>
    <w:rsid w:val="00194139"/>
    <w:rsid w:val="00197BF8"/>
    <w:rsid w:val="001A122A"/>
    <w:rsid w:val="001A25FC"/>
    <w:rsid w:val="001A393F"/>
    <w:rsid w:val="001A590E"/>
    <w:rsid w:val="001A7C4F"/>
    <w:rsid w:val="001B1274"/>
    <w:rsid w:val="001B3968"/>
    <w:rsid w:val="001B47A6"/>
    <w:rsid w:val="001C07CF"/>
    <w:rsid w:val="001C0801"/>
    <w:rsid w:val="001C36FF"/>
    <w:rsid w:val="001C58C4"/>
    <w:rsid w:val="001D27F6"/>
    <w:rsid w:val="001D4697"/>
    <w:rsid w:val="001D52F5"/>
    <w:rsid w:val="001E480B"/>
    <w:rsid w:val="00204A84"/>
    <w:rsid w:val="00207B5F"/>
    <w:rsid w:val="0021236B"/>
    <w:rsid w:val="00212A58"/>
    <w:rsid w:val="00221F22"/>
    <w:rsid w:val="00223060"/>
    <w:rsid w:val="00223550"/>
    <w:rsid w:val="002253AB"/>
    <w:rsid w:val="00225DFC"/>
    <w:rsid w:val="00231840"/>
    <w:rsid w:val="002400C2"/>
    <w:rsid w:val="00245214"/>
    <w:rsid w:val="00245EC8"/>
    <w:rsid w:val="00246B35"/>
    <w:rsid w:val="002505A4"/>
    <w:rsid w:val="00250E69"/>
    <w:rsid w:val="00251130"/>
    <w:rsid w:val="0025261B"/>
    <w:rsid w:val="00257118"/>
    <w:rsid w:val="00270FE0"/>
    <w:rsid w:val="00274587"/>
    <w:rsid w:val="00281089"/>
    <w:rsid w:val="00292957"/>
    <w:rsid w:val="00293546"/>
    <w:rsid w:val="00293EA0"/>
    <w:rsid w:val="002978BC"/>
    <w:rsid w:val="002B3E99"/>
    <w:rsid w:val="002B574E"/>
    <w:rsid w:val="002B73F6"/>
    <w:rsid w:val="002C2884"/>
    <w:rsid w:val="002C5B82"/>
    <w:rsid w:val="002D4992"/>
    <w:rsid w:val="002D6AAB"/>
    <w:rsid w:val="002D7D45"/>
    <w:rsid w:val="002E0E67"/>
    <w:rsid w:val="002E35E8"/>
    <w:rsid w:val="002E5C87"/>
    <w:rsid w:val="002E7CE7"/>
    <w:rsid w:val="002F1D9A"/>
    <w:rsid w:val="002F293D"/>
    <w:rsid w:val="002F3201"/>
    <w:rsid w:val="00300CE3"/>
    <w:rsid w:val="00304F9C"/>
    <w:rsid w:val="00305066"/>
    <w:rsid w:val="003050BB"/>
    <w:rsid w:val="00311C6C"/>
    <w:rsid w:val="00313794"/>
    <w:rsid w:val="003141C0"/>
    <w:rsid w:val="003206B8"/>
    <w:rsid w:val="00330294"/>
    <w:rsid w:val="003344DC"/>
    <w:rsid w:val="00343894"/>
    <w:rsid w:val="00352B89"/>
    <w:rsid w:val="003563E6"/>
    <w:rsid w:val="0035715D"/>
    <w:rsid w:val="00357500"/>
    <w:rsid w:val="003647CF"/>
    <w:rsid w:val="00365994"/>
    <w:rsid w:val="00375E20"/>
    <w:rsid w:val="0037645A"/>
    <w:rsid w:val="00377363"/>
    <w:rsid w:val="00380A85"/>
    <w:rsid w:val="00383C99"/>
    <w:rsid w:val="00390170"/>
    <w:rsid w:val="00390A2F"/>
    <w:rsid w:val="00391177"/>
    <w:rsid w:val="0039265B"/>
    <w:rsid w:val="00393EA9"/>
    <w:rsid w:val="003A03AC"/>
    <w:rsid w:val="003A0698"/>
    <w:rsid w:val="003B18CD"/>
    <w:rsid w:val="003B2C78"/>
    <w:rsid w:val="003B3997"/>
    <w:rsid w:val="003C1040"/>
    <w:rsid w:val="003C3585"/>
    <w:rsid w:val="003D32C2"/>
    <w:rsid w:val="003D5CE4"/>
    <w:rsid w:val="003E04FB"/>
    <w:rsid w:val="003E2F0C"/>
    <w:rsid w:val="003E40C2"/>
    <w:rsid w:val="003E6E1E"/>
    <w:rsid w:val="003F56DC"/>
    <w:rsid w:val="00401BCF"/>
    <w:rsid w:val="0040617D"/>
    <w:rsid w:val="0042068C"/>
    <w:rsid w:val="00421577"/>
    <w:rsid w:val="004307BD"/>
    <w:rsid w:val="00431500"/>
    <w:rsid w:val="0043521A"/>
    <w:rsid w:val="004453D8"/>
    <w:rsid w:val="004515D3"/>
    <w:rsid w:val="00460BB4"/>
    <w:rsid w:val="00461149"/>
    <w:rsid w:val="00462AE4"/>
    <w:rsid w:val="00464475"/>
    <w:rsid w:val="004659D5"/>
    <w:rsid w:val="00472386"/>
    <w:rsid w:val="004771F3"/>
    <w:rsid w:val="0048023E"/>
    <w:rsid w:val="00491812"/>
    <w:rsid w:val="00493AA2"/>
    <w:rsid w:val="00495A9C"/>
    <w:rsid w:val="00495CF5"/>
    <w:rsid w:val="004A1023"/>
    <w:rsid w:val="004A33EE"/>
    <w:rsid w:val="004A5D86"/>
    <w:rsid w:val="004A5E55"/>
    <w:rsid w:val="004B2A01"/>
    <w:rsid w:val="004B3799"/>
    <w:rsid w:val="004B46F0"/>
    <w:rsid w:val="004B52A0"/>
    <w:rsid w:val="004B7A8F"/>
    <w:rsid w:val="004C07AB"/>
    <w:rsid w:val="004C21A7"/>
    <w:rsid w:val="004C5A08"/>
    <w:rsid w:val="004C6BC7"/>
    <w:rsid w:val="004D7A58"/>
    <w:rsid w:val="004E2398"/>
    <w:rsid w:val="004F1F28"/>
    <w:rsid w:val="004F4696"/>
    <w:rsid w:val="004F5A75"/>
    <w:rsid w:val="004F6C98"/>
    <w:rsid w:val="004F7BC2"/>
    <w:rsid w:val="00500920"/>
    <w:rsid w:val="00500D65"/>
    <w:rsid w:val="00500E9D"/>
    <w:rsid w:val="005057F5"/>
    <w:rsid w:val="00507047"/>
    <w:rsid w:val="0050754B"/>
    <w:rsid w:val="00507562"/>
    <w:rsid w:val="00520974"/>
    <w:rsid w:val="005221C2"/>
    <w:rsid w:val="005222EB"/>
    <w:rsid w:val="005224CA"/>
    <w:rsid w:val="00524AD2"/>
    <w:rsid w:val="00526249"/>
    <w:rsid w:val="00530983"/>
    <w:rsid w:val="00545EF2"/>
    <w:rsid w:val="00552203"/>
    <w:rsid w:val="005539C6"/>
    <w:rsid w:val="00555BD8"/>
    <w:rsid w:val="00555F00"/>
    <w:rsid w:val="005569A4"/>
    <w:rsid w:val="0056155D"/>
    <w:rsid w:val="00562B8F"/>
    <w:rsid w:val="00581368"/>
    <w:rsid w:val="00586215"/>
    <w:rsid w:val="00586E69"/>
    <w:rsid w:val="00592FE6"/>
    <w:rsid w:val="005974EA"/>
    <w:rsid w:val="005A0D7E"/>
    <w:rsid w:val="005A1D31"/>
    <w:rsid w:val="005A2E15"/>
    <w:rsid w:val="005A433C"/>
    <w:rsid w:val="005A5C8B"/>
    <w:rsid w:val="005A7683"/>
    <w:rsid w:val="005B23E3"/>
    <w:rsid w:val="005B482C"/>
    <w:rsid w:val="005C54EC"/>
    <w:rsid w:val="005C5AF5"/>
    <w:rsid w:val="005E07B0"/>
    <w:rsid w:val="005E4B4E"/>
    <w:rsid w:val="005E7DED"/>
    <w:rsid w:val="005F077F"/>
    <w:rsid w:val="005F0A49"/>
    <w:rsid w:val="005F4809"/>
    <w:rsid w:val="006000FD"/>
    <w:rsid w:val="00603A0C"/>
    <w:rsid w:val="00607EBB"/>
    <w:rsid w:val="00610B06"/>
    <w:rsid w:val="00614BE4"/>
    <w:rsid w:val="00616ACE"/>
    <w:rsid w:val="00616E4D"/>
    <w:rsid w:val="006171AB"/>
    <w:rsid w:val="006226B3"/>
    <w:rsid w:val="0062586F"/>
    <w:rsid w:val="00625FA5"/>
    <w:rsid w:val="00626ED7"/>
    <w:rsid w:val="0063630C"/>
    <w:rsid w:val="00641FF5"/>
    <w:rsid w:val="006558C0"/>
    <w:rsid w:val="00661C40"/>
    <w:rsid w:val="00663157"/>
    <w:rsid w:val="0066347C"/>
    <w:rsid w:val="006634BB"/>
    <w:rsid w:val="00663C7F"/>
    <w:rsid w:val="00664B76"/>
    <w:rsid w:val="00664DF9"/>
    <w:rsid w:val="006707CC"/>
    <w:rsid w:val="006725CE"/>
    <w:rsid w:val="00674081"/>
    <w:rsid w:val="00683736"/>
    <w:rsid w:val="00685BD8"/>
    <w:rsid w:val="00690D10"/>
    <w:rsid w:val="0069311C"/>
    <w:rsid w:val="00694A04"/>
    <w:rsid w:val="00696E5B"/>
    <w:rsid w:val="00697274"/>
    <w:rsid w:val="006A56A5"/>
    <w:rsid w:val="006A7C2A"/>
    <w:rsid w:val="006B1800"/>
    <w:rsid w:val="006B355A"/>
    <w:rsid w:val="006B7B17"/>
    <w:rsid w:val="006C5595"/>
    <w:rsid w:val="006C7622"/>
    <w:rsid w:val="006D3AFC"/>
    <w:rsid w:val="006D5B27"/>
    <w:rsid w:val="006D6337"/>
    <w:rsid w:val="006E22B2"/>
    <w:rsid w:val="006F55D8"/>
    <w:rsid w:val="006F5F89"/>
    <w:rsid w:val="006F5FCA"/>
    <w:rsid w:val="00700523"/>
    <w:rsid w:val="00702174"/>
    <w:rsid w:val="00705A13"/>
    <w:rsid w:val="00714811"/>
    <w:rsid w:val="00716B69"/>
    <w:rsid w:val="00723EB3"/>
    <w:rsid w:val="00725E0C"/>
    <w:rsid w:val="0073394C"/>
    <w:rsid w:val="00740B8C"/>
    <w:rsid w:val="0074294C"/>
    <w:rsid w:val="00750305"/>
    <w:rsid w:val="00754AE3"/>
    <w:rsid w:val="007601BC"/>
    <w:rsid w:val="0077477C"/>
    <w:rsid w:val="0077522A"/>
    <w:rsid w:val="007769E1"/>
    <w:rsid w:val="00777731"/>
    <w:rsid w:val="00777F60"/>
    <w:rsid w:val="00781E11"/>
    <w:rsid w:val="00783E07"/>
    <w:rsid w:val="007928E9"/>
    <w:rsid w:val="00792AD8"/>
    <w:rsid w:val="00792DBD"/>
    <w:rsid w:val="00797656"/>
    <w:rsid w:val="007A1E2F"/>
    <w:rsid w:val="007A1FA0"/>
    <w:rsid w:val="007A4B4E"/>
    <w:rsid w:val="007B1C40"/>
    <w:rsid w:val="007B3329"/>
    <w:rsid w:val="007B4535"/>
    <w:rsid w:val="007B5103"/>
    <w:rsid w:val="007B671C"/>
    <w:rsid w:val="007C2DDF"/>
    <w:rsid w:val="007D516A"/>
    <w:rsid w:val="007D6530"/>
    <w:rsid w:val="007E4394"/>
    <w:rsid w:val="007E43D3"/>
    <w:rsid w:val="007E4493"/>
    <w:rsid w:val="007F1D0D"/>
    <w:rsid w:val="007F4E14"/>
    <w:rsid w:val="0080192F"/>
    <w:rsid w:val="00807DD4"/>
    <w:rsid w:val="00816DE6"/>
    <w:rsid w:val="00822C43"/>
    <w:rsid w:val="008231E7"/>
    <w:rsid w:val="008267EE"/>
    <w:rsid w:val="00832707"/>
    <w:rsid w:val="008351B1"/>
    <w:rsid w:val="008359EE"/>
    <w:rsid w:val="00835F30"/>
    <w:rsid w:val="008455F7"/>
    <w:rsid w:val="00845A8C"/>
    <w:rsid w:val="00851C43"/>
    <w:rsid w:val="00853753"/>
    <w:rsid w:val="00855C34"/>
    <w:rsid w:val="008602CB"/>
    <w:rsid w:val="008625D3"/>
    <w:rsid w:val="00864F0C"/>
    <w:rsid w:val="0087112A"/>
    <w:rsid w:val="00874921"/>
    <w:rsid w:val="00876E3E"/>
    <w:rsid w:val="008777B1"/>
    <w:rsid w:val="00877964"/>
    <w:rsid w:val="00884BCC"/>
    <w:rsid w:val="00885C20"/>
    <w:rsid w:val="00886A0A"/>
    <w:rsid w:val="00886C17"/>
    <w:rsid w:val="00895AA4"/>
    <w:rsid w:val="008A34D5"/>
    <w:rsid w:val="008A5611"/>
    <w:rsid w:val="008B3642"/>
    <w:rsid w:val="008B5E65"/>
    <w:rsid w:val="008B6A05"/>
    <w:rsid w:val="008C0780"/>
    <w:rsid w:val="008C2B8A"/>
    <w:rsid w:val="008C48EE"/>
    <w:rsid w:val="008C52A5"/>
    <w:rsid w:val="008C58F7"/>
    <w:rsid w:val="008D352E"/>
    <w:rsid w:val="008D6578"/>
    <w:rsid w:val="008D7D91"/>
    <w:rsid w:val="008E2066"/>
    <w:rsid w:val="008E549C"/>
    <w:rsid w:val="008F0045"/>
    <w:rsid w:val="008F0361"/>
    <w:rsid w:val="008F292E"/>
    <w:rsid w:val="008F40B1"/>
    <w:rsid w:val="00902494"/>
    <w:rsid w:val="00907C40"/>
    <w:rsid w:val="0091083F"/>
    <w:rsid w:val="009122FB"/>
    <w:rsid w:val="00914CC9"/>
    <w:rsid w:val="00920941"/>
    <w:rsid w:val="00930B1D"/>
    <w:rsid w:val="0093220D"/>
    <w:rsid w:val="00937EDE"/>
    <w:rsid w:val="00943D83"/>
    <w:rsid w:val="00946536"/>
    <w:rsid w:val="00965744"/>
    <w:rsid w:val="0097222D"/>
    <w:rsid w:val="00983E7D"/>
    <w:rsid w:val="00996E1E"/>
    <w:rsid w:val="009A1DEC"/>
    <w:rsid w:val="009A28A2"/>
    <w:rsid w:val="009A320F"/>
    <w:rsid w:val="009A5C94"/>
    <w:rsid w:val="009B0922"/>
    <w:rsid w:val="009B6F60"/>
    <w:rsid w:val="009C18DA"/>
    <w:rsid w:val="009C1CA5"/>
    <w:rsid w:val="009C2DBB"/>
    <w:rsid w:val="009C2F50"/>
    <w:rsid w:val="009C4809"/>
    <w:rsid w:val="009D1973"/>
    <w:rsid w:val="009D2692"/>
    <w:rsid w:val="009D7B5F"/>
    <w:rsid w:val="009E0A2A"/>
    <w:rsid w:val="009E31C7"/>
    <w:rsid w:val="009E35C2"/>
    <w:rsid w:val="009E43AE"/>
    <w:rsid w:val="009E6186"/>
    <w:rsid w:val="009E7267"/>
    <w:rsid w:val="009F13F1"/>
    <w:rsid w:val="009F19B7"/>
    <w:rsid w:val="009F1AAA"/>
    <w:rsid w:val="009F27F0"/>
    <w:rsid w:val="009F3450"/>
    <w:rsid w:val="009F5729"/>
    <w:rsid w:val="009F61F3"/>
    <w:rsid w:val="00A03F4D"/>
    <w:rsid w:val="00A04422"/>
    <w:rsid w:val="00A05D1A"/>
    <w:rsid w:val="00A0674C"/>
    <w:rsid w:val="00A11473"/>
    <w:rsid w:val="00A2416E"/>
    <w:rsid w:val="00A352E6"/>
    <w:rsid w:val="00A36E97"/>
    <w:rsid w:val="00A37523"/>
    <w:rsid w:val="00A40DC9"/>
    <w:rsid w:val="00A4129F"/>
    <w:rsid w:val="00A432D7"/>
    <w:rsid w:val="00A448D5"/>
    <w:rsid w:val="00A4699B"/>
    <w:rsid w:val="00A52732"/>
    <w:rsid w:val="00A52EB8"/>
    <w:rsid w:val="00A55054"/>
    <w:rsid w:val="00A56E10"/>
    <w:rsid w:val="00A57190"/>
    <w:rsid w:val="00A5737D"/>
    <w:rsid w:val="00A62539"/>
    <w:rsid w:val="00A62A63"/>
    <w:rsid w:val="00A639A9"/>
    <w:rsid w:val="00A64C98"/>
    <w:rsid w:val="00A71E68"/>
    <w:rsid w:val="00A72A36"/>
    <w:rsid w:val="00A7640F"/>
    <w:rsid w:val="00A77394"/>
    <w:rsid w:val="00A82981"/>
    <w:rsid w:val="00A832DA"/>
    <w:rsid w:val="00A97217"/>
    <w:rsid w:val="00AA4F6B"/>
    <w:rsid w:val="00AA5DE8"/>
    <w:rsid w:val="00AB42AB"/>
    <w:rsid w:val="00AB4FC5"/>
    <w:rsid w:val="00AC1F4A"/>
    <w:rsid w:val="00AC27E8"/>
    <w:rsid w:val="00AC3D02"/>
    <w:rsid w:val="00AC3E49"/>
    <w:rsid w:val="00AD35D6"/>
    <w:rsid w:val="00AD3802"/>
    <w:rsid w:val="00AD395D"/>
    <w:rsid w:val="00AF04DA"/>
    <w:rsid w:val="00AF47E9"/>
    <w:rsid w:val="00AF5798"/>
    <w:rsid w:val="00AF72C9"/>
    <w:rsid w:val="00AF7F3F"/>
    <w:rsid w:val="00B05963"/>
    <w:rsid w:val="00B0626C"/>
    <w:rsid w:val="00B176DA"/>
    <w:rsid w:val="00B26627"/>
    <w:rsid w:val="00B3732A"/>
    <w:rsid w:val="00B402E5"/>
    <w:rsid w:val="00B427EC"/>
    <w:rsid w:val="00B428DB"/>
    <w:rsid w:val="00B46805"/>
    <w:rsid w:val="00B46857"/>
    <w:rsid w:val="00B54961"/>
    <w:rsid w:val="00B54F55"/>
    <w:rsid w:val="00B5586D"/>
    <w:rsid w:val="00B5666D"/>
    <w:rsid w:val="00B60DA9"/>
    <w:rsid w:val="00B6120D"/>
    <w:rsid w:val="00B71BB4"/>
    <w:rsid w:val="00B7461D"/>
    <w:rsid w:val="00B768C0"/>
    <w:rsid w:val="00B77BAE"/>
    <w:rsid w:val="00B77D7C"/>
    <w:rsid w:val="00B831A7"/>
    <w:rsid w:val="00B91453"/>
    <w:rsid w:val="00B96304"/>
    <w:rsid w:val="00B9663B"/>
    <w:rsid w:val="00B96671"/>
    <w:rsid w:val="00B97029"/>
    <w:rsid w:val="00B97100"/>
    <w:rsid w:val="00B972EC"/>
    <w:rsid w:val="00BA260E"/>
    <w:rsid w:val="00BA4B8F"/>
    <w:rsid w:val="00BB2557"/>
    <w:rsid w:val="00BB2892"/>
    <w:rsid w:val="00BB2C43"/>
    <w:rsid w:val="00BD097B"/>
    <w:rsid w:val="00BD7BE4"/>
    <w:rsid w:val="00BE52DF"/>
    <w:rsid w:val="00BE57BF"/>
    <w:rsid w:val="00BF38BF"/>
    <w:rsid w:val="00BF45A9"/>
    <w:rsid w:val="00BF4888"/>
    <w:rsid w:val="00C0057A"/>
    <w:rsid w:val="00C05BB8"/>
    <w:rsid w:val="00C11F87"/>
    <w:rsid w:val="00C13D32"/>
    <w:rsid w:val="00C17FC9"/>
    <w:rsid w:val="00C2061E"/>
    <w:rsid w:val="00C25CA1"/>
    <w:rsid w:val="00C26B5B"/>
    <w:rsid w:val="00C3236C"/>
    <w:rsid w:val="00C327FE"/>
    <w:rsid w:val="00C347A4"/>
    <w:rsid w:val="00C37268"/>
    <w:rsid w:val="00C373BA"/>
    <w:rsid w:val="00C402DB"/>
    <w:rsid w:val="00C41BD2"/>
    <w:rsid w:val="00C45BF2"/>
    <w:rsid w:val="00C461E7"/>
    <w:rsid w:val="00C500D6"/>
    <w:rsid w:val="00C50A53"/>
    <w:rsid w:val="00C602DD"/>
    <w:rsid w:val="00C65744"/>
    <w:rsid w:val="00C70019"/>
    <w:rsid w:val="00C71191"/>
    <w:rsid w:val="00C71C03"/>
    <w:rsid w:val="00C728DE"/>
    <w:rsid w:val="00C7681E"/>
    <w:rsid w:val="00C81357"/>
    <w:rsid w:val="00C900FA"/>
    <w:rsid w:val="00C9756E"/>
    <w:rsid w:val="00CA2DD0"/>
    <w:rsid w:val="00CB2D82"/>
    <w:rsid w:val="00CB355F"/>
    <w:rsid w:val="00CB5684"/>
    <w:rsid w:val="00CC0B4C"/>
    <w:rsid w:val="00CC2A50"/>
    <w:rsid w:val="00CE0E14"/>
    <w:rsid w:val="00CE2D32"/>
    <w:rsid w:val="00CE398C"/>
    <w:rsid w:val="00CE6F2F"/>
    <w:rsid w:val="00CF44B6"/>
    <w:rsid w:val="00D119F9"/>
    <w:rsid w:val="00D11C27"/>
    <w:rsid w:val="00D158FD"/>
    <w:rsid w:val="00D167D0"/>
    <w:rsid w:val="00D16D23"/>
    <w:rsid w:val="00D17A43"/>
    <w:rsid w:val="00D244BD"/>
    <w:rsid w:val="00D32F42"/>
    <w:rsid w:val="00D339FA"/>
    <w:rsid w:val="00D42C50"/>
    <w:rsid w:val="00D43B08"/>
    <w:rsid w:val="00D43EAB"/>
    <w:rsid w:val="00D5135B"/>
    <w:rsid w:val="00D544CF"/>
    <w:rsid w:val="00D56D38"/>
    <w:rsid w:val="00D5704B"/>
    <w:rsid w:val="00D57905"/>
    <w:rsid w:val="00D60F92"/>
    <w:rsid w:val="00D63888"/>
    <w:rsid w:val="00D7252B"/>
    <w:rsid w:val="00D752F5"/>
    <w:rsid w:val="00D930DA"/>
    <w:rsid w:val="00D95E4B"/>
    <w:rsid w:val="00DA088F"/>
    <w:rsid w:val="00DA253D"/>
    <w:rsid w:val="00DA42E1"/>
    <w:rsid w:val="00DA641B"/>
    <w:rsid w:val="00DA768C"/>
    <w:rsid w:val="00DB555C"/>
    <w:rsid w:val="00DB5B0A"/>
    <w:rsid w:val="00DC178D"/>
    <w:rsid w:val="00DC23EC"/>
    <w:rsid w:val="00DC297B"/>
    <w:rsid w:val="00DC2F8A"/>
    <w:rsid w:val="00DC4318"/>
    <w:rsid w:val="00DC4CCE"/>
    <w:rsid w:val="00DC5A1F"/>
    <w:rsid w:val="00DC63E3"/>
    <w:rsid w:val="00DD61AE"/>
    <w:rsid w:val="00DF33D9"/>
    <w:rsid w:val="00DF59C7"/>
    <w:rsid w:val="00E01133"/>
    <w:rsid w:val="00E03D09"/>
    <w:rsid w:val="00E0638C"/>
    <w:rsid w:val="00E07999"/>
    <w:rsid w:val="00E104B8"/>
    <w:rsid w:val="00E12F5C"/>
    <w:rsid w:val="00E151E9"/>
    <w:rsid w:val="00E244A8"/>
    <w:rsid w:val="00E26A62"/>
    <w:rsid w:val="00E36F52"/>
    <w:rsid w:val="00E413B2"/>
    <w:rsid w:val="00E42797"/>
    <w:rsid w:val="00E4740C"/>
    <w:rsid w:val="00E55799"/>
    <w:rsid w:val="00E608D6"/>
    <w:rsid w:val="00E608DE"/>
    <w:rsid w:val="00E718EC"/>
    <w:rsid w:val="00E7216A"/>
    <w:rsid w:val="00E7532C"/>
    <w:rsid w:val="00E7696B"/>
    <w:rsid w:val="00E839CA"/>
    <w:rsid w:val="00E8420D"/>
    <w:rsid w:val="00E917DF"/>
    <w:rsid w:val="00E93386"/>
    <w:rsid w:val="00E93BC2"/>
    <w:rsid w:val="00E9600E"/>
    <w:rsid w:val="00EA4448"/>
    <w:rsid w:val="00EA57E6"/>
    <w:rsid w:val="00EB0CAD"/>
    <w:rsid w:val="00EB5765"/>
    <w:rsid w:val="00EC00E7"/>
    <w:rsid w:val="00EC0878"/>
    <w:rsid w:val="00EC203B"/>
    <w:rsid w:val="00EC53B6"/>
    <w:rsid w:val="00EC6A07"/>
    <w:rsid w:val="00EC734E"/>
    <w:rsid w:val="00ED01E4"/>
    <w:rsid w:val="00EE0A9A"/>
    <w:rsid w:val="00EE1848"/>
    <w:rsid w:val="00EE4A42"/>
    <w:rsid w:val="00EE7164"/>
    <w:rsid w:val="00EF2847"/>
    <w:rsid w:val="00EF2DFA"/>
    <w:rsid w:val="00EF5ABD"/>
    <w:rsid w:val="00EF7831"/>
    <w:rsid w:val="00F05626"/>
    <w:rsid w:val="00F06E3E"/>
    <w:rsid w:val="00F06F27"/>
    <w:rsid w:val="00F12C70"/>
    <w:rsid w:val="00F1607D"/>
    <w:rsid w:val="00F17DEB"/>
    <w:rsid w:val="00F20346"/>
    <w:rsid w:val="00F25D44"/>
    <w:rsid w:val="00F34648"/>
    <w:rsid w:val="00F4269E"/>
    <w:rsid w:val="00F430DA"/>
    <w:rsid w:val="00F4424D"/>
    <w:rsid w:val="00F4519E"/>
    <w:rsid w:val="00F50266"/>
    <w:rsid w:val="00F5314A"/>
    <w:rsid w:val="00F53F22"/>
    <w:rsid w:val="00F54438"/>
    <w:rsid w:val="00F54D0C"/>
    <w:rsid w:val="00F553FC"/>
    <w:rsid w:val="00F63C55"/>
    <w:rsid w:val="00F64A84"/>
    <w:rsid w:val="00F8735E"/>
    <w:rsid w:val="00F91231"/>
    <w:rsid w:val="00F9147B"/>
    <w:rsid w:val="00F97F6C"/>
    <w:rsid w:val="00FA2FB1"/>
    <w:rsid w:val="00FA3279"/>
    <w:rsid w:val="00FA421C"/>
    <w:rsid w:val="00FB07EF"/>
    <w:rsid w:val="00FB0FFA"/>
    <w:rsid w:val="00FB23C9"/>
    <w:rsid w:val="00FB4C77"/>
    <w:rsid w:val="00FB619C"/>
    <w:rsid w:val="00FC3392"/>
    <w:rsid w:val="00FC64C5"/>
    <w:rsid w:val="00FD17E5"/>
    <w:rsid w:val="00FD31A8"/>
    <w:rsid w:val="00FD4DFA"/>
    <w:rsid w:val="00FD5208"/>
    <w:rsid w:val="00FE318D"/>
    <w:rsid w:val="00FE4AF2"/>
    <w:rsid w:val="00FF2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1319BA"/>
  <w15:docId w15:val="{939DC97F-8A5F-A245-92B7-4EFBB5994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ru-RU" w:eastAsia="ja-JP" w:bidi="ru-RU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1">
    <w:name w:val="Normal"/>
    <w:qFormat/>
    <w:rsid w:val="006812BC"/>
  </w:style>
  <w:style w:type="paragraph" w:styleId="1">
    <w:name w:val="heading 1"/>
    <w:basedOn w:val="a1"/>
    <w:next w:val="a1"/>
    <w:link w:val="10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Subtitle"/>
    <w:basedOn w:val="a1"/>
    <w:link w:val="a6"/>
    <w:uiPriority w:val="2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a6">
    <w:name w:val="Подзаголовок Знак"/>
    <w:basedOn w:val="a2"/>
    <w:link w:val="a5"/>
    <w:uiPriority w:val="2"/>
    <w:rPr>
      <w:rFonts w:eastAsiaTheme="minorEastAsia"/>
      <w:sz w:val="32"/>
    </w:rPr>
  </w:style>
  <w:style w:type="paragraph" w:styleId="a7">
    <w:name w:val="Title"/>
    <w:basedOn w:val="a1"/>
    <w:link w:val="a8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a8">
    <w:name w:val="Заголовок Знак"/>
    <w:basedOn w:val="a2"/>
    <w:link w:val="a7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10">
    <w:name w:val="Заголовок 1 Знак"/>
    <w:basedOn w:val="a2"/>
    <w:link w:val="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a0">
    <w:name w:val="List Number"/>
    <w:basedOn w:val="a1"/>
    <w:uiPriority w:val="13"/>
    <w:qFormat/>
    <w:pPr>
      <w:numPr>
        <w:numId w:val="16"/>
      </w:numPr>
    </w:pPr>
  </w:style>
  <w:style w:type="paragraph" w:styleId="a9">
    <w:name w:val="Intense Quote"/>
    <w:basedOn w:val="a1"/>
    <w:next w:val="a1"/>
    <w:link w:val="aa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21">
    <w:name w:val="Quote"/>
    <w:basedOn w:val="a1"/>
    <w:next w:val="a1"/>
    <w:link w:val="22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2"/>
    <w:link w:val="21"/>
    <w:uiPriority w:val="29"/>
    <w:rPr>
      <w:i/>
      <w:iCs/>
      <w:color w:val="404040" w:themeColor="text1" w:themeTint="BF"/>
    </w:rPr>
  </w:style>
  <w:style w:type="paragraph" w:styleId="a">
    <w:name w:val="List Bullet"/>
    <w:basedOn w:val="a1"/>
    <w:uiPriority w:val="12"/>
    <w:qFormat/>
    <w:pPr>
      <w:numPr>
        <w:numId w:val="15"/>
      </w:numPr>
    </w:pPr>
  </w:style>
  <w:style w:type="table" w:styleId="ab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Автор"/>
    <w:basedOn w:val="a1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50">
    <w:name w:val="Заголовок 5 Знак"/>
    <w:basedOn w:val="a2"/>
    <w:link w:val="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60">
    <w:name w:val="Заголовок 6 Знак"/>
    <w:basedOn w:val="a2"/>
    <w:link w:val="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70">
    <w:name w:val="Заголовок 7 Знак"/>
    <w:basedOn w:val="a2"/>
    <w:link w:val="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80">
    <w:name w:val="Заголовок 8 Знак"/>
    <w:basedOn w:val="a2"/>
    <w:link w:val="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ad">
    <w:name w:val="Subtle Emphasis"/>
    <w:basedOn w:val="a2"/>
    <w:uiPriority w:val="19"/>
    <w:semiHidden/>
    <w:unhideWhenUsed/>
    <w:qFormat/>
    <w:rPr>
      <w:i/>
      <w:iCs/>
      <w:color w:val="000000" w:themeColor="text1"/>
    </w:rPr>
  </w:style>
  <w:style w:type="character" w:styleId="ae">
    <w:name w:val="Emphasis"/>
    <w:basedOn w:val="a2"/>
    <w:uiPriority w:val="20"/>
    <w:semiHidden/>
    <w:unhideWhenUsed/>
    <w:qFormat/>
    <w:rPr>
      <w:b/>
      <w:i/>
      <w:iCs/>
    </w:rPr>
  </w:style>
  <w:style w:type="character" w:styleId="af">
    <w:name w:val="Intense Emphasis"/>
    <w:basedOn w:val="a2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af0">
    <w:name w:val="Subtle Reference"/>
    <w:basedOn w:val="a2"/>
    <w:uiPriority w:val="31"/>
    <w:semiHidden/>
    <w:unhideWhenUsed/>
    <w:qFormat/>
    <w:rPr>
      <w:caps/>
      <w:smallCaps w:val="0"/>
      <w:color w:val="000000" w:themeColor="text1"/>
    </w:rPr>
  </w:style>
  <w:style w:type="character" w:styleId="af1">
    <w:name w:val="Intense Reference"/>
    <w:basedOn w:val="a2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af2">
    <w:name w:val="Book Title"/>
    <w:basedOn w:val="a2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af3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af4">
    <w:name w:val="Placeholder Text"/>
    <w:basedOn w:val="a2"/>
    <w:uiPriority w:val="99"/>
    <w:semiHidden/>
    <w:rPr>
      <w:color w:val="808080"/>
    </w:rPr>
  </w:style>
  <w:style w:type="paragraph" w:styleId="af5">
    <w:name w:val="footer"/>
    <w:basedOn w:val="a1"/>
    <w:link w:val="af6"/>
    <w:uiPriority w:val="99"/>
    <w:unhideWhenUsed/>
    <w:qFormat/>
    <w:pPr>
      <w:spacing w:after="0" w:line="240" w:lineRule="auto"/>
    </w:pPr>
  </w:style>
  <w:style w:type="character" w:customStyle="1" w:styleId="af6">
    <w:name w:val="Нижний колонтитул Знак"/>
    <w:basedOn w:val="a2"/>
    <w:link w:val="af5"/>
    <w:uiPriority w:val="99"/>
  </w:style>
  <w:style w:type="paragraph" w:styleId="af7">
    <w:name w:val="TOC Heading"/>
    <w:basedOn w:val="1"/>
    <w:next w:val="a1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a3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aa">
    <w:name w:val="Выделенная цитата Знак"/>
    <w:basedOn w:val="a2"/>
    <w:link w:val="a9"/>
    <w:uiPriority w:val="30"/>
    <w:semiHidden/>
    <w:rPr>
      <w:i/>
      <w:iCs/>
      <w:sz w:val="30"/>
    </w:rPr>
  </w:style>
  <w:style w:type="character" w:customStyle="1" w:styleId="20">
    <w:name w:val="Заголовок 2 Знак"/>
    <w:basedOn w:val="a2"/>
    <w:link w:val="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af8">
    <w:name w:val="header"/>
    <w:basedOn w:val="a1"/>
    <w:link w:val="af9"/>
    <w:uiPriority w:val="99"/>
    <w:qFormat/>
    <w:pPr>
      <w:spacing w:after="0" w:line="240" w:lineRule="auto"/>
    </w:pPr>
  </w:style>
  <w:style w:type="character" w:customStyle="1" w:styleId="30">
    <w:name w:val="Заголовок 3 Знак"/>
    <w:basedOn w:val="a2"/>
    <w:link w:val="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af9">
    <w:name w:val="Верхний колонтитул Знак"/>
    <w:basedOn w:val="a2"/>
    <w:link w:val="af8"/>
    <w:uiPriority w:val="99"/>
  </w:style>
  <w:style w:type="character" w:customStyle="1" w:styleId="40">
    <w:name w:val="Заголовок 4 Знак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afa">
    <w:name w:val="List Paragraph"/>
    <w:basedOn w:val="a1"/>
    <w:uiPriority w:val="34"/>
    <w:unhideWhenUsed/>
    <w:qFormat/>
    <w:rsid w:val="009F61F3"/>
    <w:pPr>
      <w:ind w:left="720"/>
      <w:contextualSpacing/>
    </w:pPr>
  </w:style>
  <w:style w:type="paragraph" w:styleId="afb">
    <w:name w:val="Normal (Web)"/>
    <w:basedOn w:val="a1"/>
    <w:uiPriority w:val="99"/>
    <w:semiHidden/>
    <w:unhideWhenUsed/>
    <w:rsid w:val="009E31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val="en-US" w:eastAsia="en-US" w:bidi="ar-SA"/>
    </w:rPr>
  </w:style>
  <w:style w:type="character" w:styleId="afc">
    <w:name w:val="Hyperlink"/>
    <w:basedOn w:val="a2"/>
    <w:uiPriority w:val="99"/>
    <w:unhideWhenUsed/>
    <w:rsid w:val="009E31C7"/>
    <w:rPr>
      <w:color w:val="0000FF"/>
      <w:u w:val="single"/>
    </w:rPr>
  </w:style>
  <w:style w:type="character" w:customStyle="1" w:styleId="apple-tab-span">
    <w:name w:val="apple-tab-span"/>
    <w:basedOn w:val="a2"/>
    <w:rsid w:val="009E31C7"/>
  </w:style>
  <w:style w:type="character" w:styleId="afd">
    <w:name w:val="Unresolved Mention"/>
    <w:basedOn w:val="a2"/>
    <w:uiPriority w:val="99"/>
    <w:rsid w:val="002B57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070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ikirill/Library/Containers/com.microsoft.Word/Data/Library/Application%20Support/Microsoft/Office/16.0/DTS/ru-RU%7bB9F4535A-7419-9242-8038-4DD676DB477F%7d/%7b0CF1E15B-70BA-6E4C-BB88-04CAF1E0B47A%7dtf10002081.dotx" TargetMode="External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{0CF1E15B-70BA-6E4C-BB88-04CAF1E0B47A}tf10002081.dotx</Template>
  <TotalTime>328</TotalTime>
  <Pages>12</Pages>
  <Words>342</Words>
  <Characters>1950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Кирилл Кузнецов</cp:lastModifiedBy>
  <cp:revision>684</cp:revision>
  <dcterms:created xsi:type="dcterms:W3CDTF">2020-10-16T10:04:00Z</dcterms:created>
  <dcterms:modified xsi:type="dcterms:W3CDTF">2020-11-04T18:47:00Z</dcterms:modified>
</cp:coreProperties>
</file>